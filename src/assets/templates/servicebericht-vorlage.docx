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6463" w14:textId="584D6A07" w:rsidR="00873E65" w:rsidRPr="00873E65" w:rsidRDefault="00873E65" w:rsidP="00873E65">
      <w:pPr>
        <w:tabs>
          <w:tab w:val="left" w:pos="708"/>
          <w:tab w:val="left" w:pos="1416"/>
          <w:tab w:val="left" w:pos="2124"/>
          <w:tab w:val="left" w:pos="2832"/>
          <w:tab w:val="left" w:pos="3540"/>
          <w:tab w:val="left" w:pos="4248"/>
          <w:tab w:val="left" w:pos="4956"/>
          <w:tab w:val="left" w:pos="5664"/>
          <w:tab w:val="left" w:pos="6372"/>
          <w:tab w:val="left" w:pos="8621"/>
        </w:tabs>
        <w:rPr>
          <w:rFonts w:ascii="Arial" w:hAnsi="Arial" w:cs="Arial"/>
          <w:sz w:val="36"/>
          <w:szCs w:val="36"/>
        </w:rPr>
      </w:pPr>
      <w:r w:rsidRPr="00873E65">
        <w:rPr>
          <w:rFonts w:ascii="Arial" w:hAnsi="Arial" w:cs="Arial"/>
          <w:b/>
          <w:sz w:val="36"/>
          <w:szCs w:val="36"/>
          <w:lang w:val="de-DE"/>
        </w:rPr>
        <w:t>Servicebericht Elektrotechnik / E-Solution</w:t>
      </w:r>
      <w:bookmarkStart w:id="0" w:name="_Hlk103595620"/>
    </w:p>
    <w:p w14:paraId="074745D9" w14:textId="77777777" w:rsidR="00873E65" w:rsidRDefault="00873E65" w:rsidP="00E3481F">
      <w:pPr>
        <w:tabs>
          <w:tab w:val="left" w:pos="708"/>
          <w:tab w:val="left" w:pos="1416"/>
          <w:tab w:val="left" w:pos="2124"/>
          <w:tab w:val="left" w:pos="2832"/>
          <w:tab w:val="left" w:pos="3540"/>
          <w:tab w:val="left" w:pos="4248"/>
          <w:tab w:val="left" w:pos="4956"/>
          <w:tab w:val="left" w:pos="5664"/>
          <w:tab w:val="left" w:pos="6372"/>
          <w:tab w:val="left" w:pos="8621"/>
        </w:tabs>
        <w:jc w:val="left"/>
        <w:rPr>
          <w:rFonts w:ascii="Arial" w:hAnsi="Arial" w:cs="Arial"/>
        </w:rPr>
      </w:pPr>
    </w:p>
    <w:p w14:paraId="1D5E0BA5" w14:textId="4424956B" w:rsidR="00F76AB8" w:rsidRPr="00505E1D" w:rsidRDefault="005C7E56" w:rsidP="00873E65">
      <w:pPr>
        <w:tabs>
          <w:tab w:val="left" w:pos="708"/>
          <w:tab w:val="left" w:pos="1416"/>
          <w:tab w:val="left" w:pos="2124"/>
          <w:tab w:val="left" w:pos="2832"/>
          <w:tab w:val="left" w:pos="3540"/>
          <w:tab w:val="left" w:pos="4248"/>
          <w:tab w:val="left" w:pos="4956"/>
          <w:tab w:val="left" w:pos="5664"/>
          <w:tab w:val="left" w:pos="6372"/>
          <w:tab w:val="left" w:pos="8621"/>
        </w:tabs>
        <w:rPr>
          <w:rFonts w:ascii="Arial" w:hAnsi="Arial" w:cs="Arial"/>
        </w:rPr>
      </w:pPr>
      <w:r w:rsidRPr="00E34954">
        <w:rPr>
          <w:rFonts w:ascii="Arial" w:hAnsi="Arial" w:cs="Arial"/>
          <w:b/>
          <w:sz w:val="32"/>
          <w:szCs w:val="32"/>
          <w:highlight w:val="cyan"/>
        </w:rPr>
        <w:t>Projektnummer</w:t>
      </w:r>
      <w:r w:rsidR="00F22AC1">
        <w:rPr>
          <w:rFonts w:ascii="Arial" w:hAnsi="Arial" w:cs="Arial"/>
          <w:b/>
          <w:sz w:val="32"/>
          <w:szCs w:val="32"/>
        </w:rPr>
        <w:t>.:</w:t>
      </w:r>
      <w:r w:rsidR="001039B7" w:rsidRPr="009A7604">
        <w:rPr>
          <w:rFonts w:ascii="Arial" w:hAnsi="Arial" w:cs="Arial"/>
          <w:b/>
          <w:bCs/>
          <w:sz w:val="32"/>
          <w:szCs w:val="32"/>
        </w:rPr>
        <w:t xml:space="preserve"> </w:t>
      </w:r>
      <w:r w:rsidR="001039B7" w:rsidRPr="009A7604">
        <w:rPr>
          <w:rFonts w:ascii="Arial" w:hAnsi="Arial" w:cs="Arial"/>
          <w:sz w:val="32"/>
          <w:szCs w:val="32"/>
        </w:rPr>
        <w:t xml:space="preserve"> </w:t>
      </w:r>
      <w:r w:rsidR="001039B7" w:rsidRPr="00A861CC">
        <w:rPr>
          <w:rFonts w:ascii="Arial" w:hAnsi="Arial" w:cs="Arial"/>
          <w:b/>
          <w:sz w:val="32"/>
        </w:rPr>
        <w:fldChar w:fldCharType="begin">
          <w:ffData>
            <w:name w:val=""/>
            <w:enabled/>
            <w:calcOnExit w:val="0"/>
            <w:textInput/>
          </w:ffData>
        </w:fldChar>
      </w:r>
      <w:r w:rsidR="001039B7" w:rsidRPr="00A861CC">
        <w:rPr>
          <w:rFonts w:ascii="Arial" w:hAnsi="Arial" w:cs="Arial"/>
          <w:b/>
          <w:sz w:val="32"/>
        </w:rPr>
        <w:instrText xml:space="preserve"> FORMTEXT </w:instrText>
      </w:r>
      <w:r w:rsidR="001039B7" w:rsidRPr="00A861CC">
        <w:rPr>
          <w:rFonts w:ascii="Arial" w:hAnsi="Arial" w:cs="Arial"/>
          <w:b/>
          <w:sz w:val="32"/>
        </w:rPr>
      </w:r>
      <w:r w:rsidR="001039B7" w:rsidRPr="00A861CC">
        <w:rPr>
          <w:rFonts w:ascii="Arial" w:hAnsi="Arial" w:cs="Arial"/>
          <w:b/>
          <w:sz w:val="32"/>
        </w:rPr>
        <w:fldChar w:fldCharType="separate"/>
      </w:r>
      <w:r>
        <w:rPr>
          <w:rFonts w:ascii="Arial" w:hAnsi="Arial" w:cs="Arial"/>
          <w:b/>
          <w:sz w:val="32"/>
        </w:rPr>
        <w:t xml:space="preserve">{projectNumber}</w:t>
      </w:r>
      <w:r w:rsidR="001039B7" w:rsidRPr="00A861CC">
        <w:rPr>
          <w:rFonts w:ascii="Arial" w:hAnsi="Arial" w:cs="Arial"/>
          <w:b/>
          <w:sz w:val="32"/>
        </w:rPr>
        <w:fldChar w:fldCharType="end"/>
      </w:r>
      <w:bookmarkEnd w:id="0"/>
    </w:p>
    <w:p w14:paraId="3BF17CFA" w14:textId="77777777" w:rsidR="00AD7C28" w:rsidRPr="009A7604" w:rsidRDefault="00032760" w:rsidP="00FD175C">
      <w:pPr>
        <w:tabs>
          <w:tab w:val="left" w:pos="1751"/>
          <w:tab w:val="left" w:pos="7324"/>
        </w:tabs>
        <w:ind w:left="708" w:firstLine="708"/>
        <w:jc w:val="both"/>
        <w:rPr>
          <w:rFonts w:ascii="Arial" w:hAnsi="Arial" w:cs="Arial"/>
          <w:sz w:val="2"/>
        </w:rPr>
      </w:pPr>
      <w:r w:rsidRPr="009A7604">
        <w:rPr>
          <w:rFonts w:ascii="Arial" w:hAnsi="Arial" w:cs="Arial"/>
          <w:sz w:val="28"/>
        </w:rPr>
        <w:tab/>
      </w:r>
      <w:r w:rsidR="00FD175C">
        <w:rPr>
          <w:rFonts w:ascii="Arial" w:hAnsi="Arial" w:cs="Arial"/>
          <w:sz w:val="28"/>
        </w:rPr>
        <w:tab/>
      </w:r>
    </w:p>
    <w:p w14:paraId="3A5459F6" w14:textId="77777777" w:rsidR="00AD7C28" w:rsidRPr="009A7604" w:rsidRDefault="00AD7C28" w:rsidP="00AD7C28">
      <w:pPr>
        <w:rPr>
          <w:rFonts w:ascii="Arial" w:hAnsi="Arial" w:cs="Arial"/>
          <w:sz w:val="2"/>
        </w:rPr>
      </w:pPr>
    </w:p>
    <w:p w14:paraId="510C15B9" w14:textId="77777777" w:rsidR="003E43F3" w:rsidRPr="009A7604" w:rsidRDefault="003E43F3" w:rsidP="003E43F3">
      <w:pPr>
        <w:rPr>
          <w:rFonts w:ascii="Arial" w:hAnsi="Arial" w:cs="Arial"/>
        </w:rPr>
      </w:pPr>
    </w:p>
    <w:tbl>
      <w:tblPr>
        <w:tblStyle w:val="Tabellenraster"/>
        <w:tblW w:w="1003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3"/>
        <w:gridCol w:w="7768"/>
      </w:tblGrid>
      <w:tr w:rsidR="00315FFD" w:rsidRPr="009A7604" w14:paraId="4CEC5800" w14:textId="77777777" w:rsidTr="00387915">
        <w:trPr>
          <w:trHeight w:val="284"/>
          <w:tblHeader/>
        </w:trPr>
        <w:tc>
          <w:tcPr>
            <w:tcW w:w="2263" w:type="dxa"/>
            <w:vAlign w:val="center"/>
          </w:tcPr>
          <w:p w14:paraId="23B1CA42" w14:textId="22CE62ED" w:rsidR="00315FFD" w:rsidRPr="0012020F" w:rsidRDefault="00315FFD" w:rsidP="00315FFD">
            <w:pPr>
              <w:jc w:val="left"/>
              <w:rPr>
                <w:rFonts w:ascii="Arial" w:hAnsi="Arial" w:cs="Arial"/>
                <w:b/>
                <w:sz w:val="16"/>
                <w:szCs w:val="16"/>
              </w:rPr>
            </w:pPr>
            <w:r w:rsidRPr="0012020F">
              <w:rPr>
                <w:rFonts w:ascii="Arial" w:hAnsi="Arial" w:cs="Arial"/>
                <w:b/>
                <w:sz w:val="16"/>
                <w:szCs w:val="16"/>
              </w:rPr>
              <w:t>Bericht-Nr.:</w:t>
            </w:r>
          </w:p>
        </w:tc>
        <w:tc>
          <w:tcPr>
            <w:tcW w:w="7768" w:type="dxa"/>
            <w:vAlign w:val="center"/>
          </w:tcPr>
          <w:p w14:paraId="76A90331" w14:textId="50B603D6" w:rsidR="00315FFD" w:rsidRDefault="00315FFD" w:rsidP="00315FFD">
            <w:pPr>
              <w:jc w:val="left"/>
              <w:rPr>
                <w:rFonts w:ascii="Arial" w:hAnsi="Arial" w:cs="Arial"/>
                <w:sz w:val="16"/>
                <w:szCs w:val="16"/>
              </w:rPr>
            </w:pPr>
            <w:r>
              <w:rPr>
                <w:rFonts w:ascii="Arial" w:hAnsi="Arial" w:cs="Arial"/>
                <w:sz w:val="16"/>
                <w:szCs w:val="16"/>
              </w:rPr>
              <w:fldChar w:fldCharType="begin">
                <w:ffData>
                  <w:name w:val="KUNDE"/>
                  <w:enabled/>
                  <w:calcOnExit w:val="0"/>
                  <w:textInput/>
                </w:ffData>
              </w:fldChar>
            </w:r>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fldChar w:fldCharType="end"/>
            </w:r>
          </w:p>
        </w:tc>
      </w:tr>
      <w:tr w:rsidR="00822DE3" w:rsidRPr="009A7604" w14:paraId="037DAA64" w14:textId="77777777" w:rsidTr="00387915">
        <w:trPr>
          <w:trHeight w:val="284"/>
          <w:tblHeader/>
        </w:trPr>
        <w:tc>
          <w:tcPr>
            <w:tcW w:w="2263" w:type="dxa"/>
            <w:vAlign w:val="center"/>
          </w:tcPr>
          <w:p w14:paraId="57AA2E80" w14:textId="77777777" w:rsidR="00822DE3" w:rsidRPr="006540FC" w:rsidRDefault="00822DE3" w:rsidP="009552ED">
            <w:pPr>
              <w:jc w:val="left"/>
              <w:rPr>
                <w:rFonts w:ascii="Arial" w:hAnsi="Arial" w:cs="Arial"/>
                <w:b/>
                <w:sz w:val="16"/>
                <w:szCs w:val="16"/>
              </w:rPr>
            </w:pPr>
            <w:r w:rsidRPr="002E6913">
              <w:rPr>
                <w:rFonts w:ascii="Arial" w:hAnsi="Arial" w:cs="Arial"/>
                <w:b/>
                <w:sz w:val="16"/>
                <w:szCs w:val="16"/>
                <w:highlight w:val="cyan"/>
              </w:rPr>
              <w:t>Kunde</w:t>
            </w:r>
            <w:r w:rsidRPr="006540FC">
              <w:rPr>
                <w:rFonts w:ascii="Arial" w:hAnsi="Arial" w:cs="Arial"/>
                <w:b/>
                <w:sz w:val="16"/>
                <w:szCs w:val="16"/>
              </w:rPr>
              <w:t>:</w:t>
            </w:r>
          </w:p>
        </w:tc>
        <w:tc>
          <w:tcPr>
            <w:tcW w:w="7768" w:type="dxa"/>
            <w:vAlign w:val="center"/>
          </w:tcPr>
          <w:p w14:paraId="36C6CB9A" w14:textId="0F52CB83" w:rsidR="00822DE3" w:rsidRPr="00822DE3" w:rsidRDefault="000A1EC3" w:rsidP="000D5FB4">
            <w:pPr>
              <w:jc w:val="left"/>
              <w:rPr>
                <w:rFonts w:ascii="Arial" w:hAnsi="Arial" w:cs="Arial"/>
                <w:b/>
                <w:sz w:val="20"/>
                <w:szCs w:val="20"/>
              </w:rPr>
            </w:pPr>
            <w:r>
              <w:rPr>
                <w:rFonts w:ascii="Arial" w:hAnsi="Arial" w:cs="Arial"/>
                <w:sz w:val="16"/>
                <w:szCs w:val="16"/>
              </w:rPr>
              <w:fldChar w:fldCharType="begin">
                <w:ffData>
                  <w:name w:val="KUNDE"/>
                  <w:enabled/>
                  <w:calcOnExit w:val="0"/>
                  <w:textInput/>
                </w:ffData>
              </w:fldChar>
            </w:r>
            <w:bookmarkStart w:id="1" w:name="KUNDE"/>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xml:space="preserve">{customer}</w:t>
            </w:r>
            <w:r>
              <w:rPr>
                <w:rFonts w:ascii="Arial" w:hAnsi="Arial" w:cs="Arial"/>
                <w:sz w:val="16"/>
                <w:szCs w:val="16"/>
              </w:rPr>
              <w:fldChar w:fldCharType="end"/>
            </w:r>
            <w:bookmarkEnd w:id="1"/>
          </w:p>
        </w:tc>
      </w:tr>
      <w:tr w:rsidR="00497A4A" w:rsidRPr="009A7604" w14:paraId="506E2A15" w14:textId="77777777" w:rsidTr="00D75A10">
        <w:trPr>
          <w:trHeight w:val="284"/>
          <w:tblHeader/>
        </w:trPr>
        <w:tc>
          <w:tcPr>
            <w:tcW w:w="2263" w:type="dxa"/>
            <w:vAlign w:val="center"/>
          </w:tcPr>
          <w:p w14:paraId="06FE70D5" w14:textId="33D03997" w:rsidR="00497A4A" w:rsidRPr="00826336" w:rsidRDefault="00497A4A" w:rsidP="009552ED">
            <w:pPr>
              <w:jc w:val="left"/>
              <w:rPr>
                <w:rFonts w:ascii="Arial" w:hAnsi="Arial" w:cs="Arial"/>
                <w:b/>
                <w:sz w:val="20"/>
                <w:szCs w:val="20"/>
              </w:rPr>
            </w:pPr>
            <w:r w:rsidRPr="00AF2F77">
              <w:rPr>
                <w:rFonts w:ascii="Arial" w:hAnsi="Arial" w:cs="Arial"/>
                <w:b/>
                <w:sz w:val="16"/>
                <w:szCs w:val="16"/>
                <w:highlight w:val="cyan"/>
              </w:rPr>
              <w:t>Objektadresse/Einsatzort</w:t>
            </w:r>
            <w:r w:rsidRPr="00826336">
              <w:rPr>
                <w:rFonts w:ascii="Arial" w:hAnsi="Arial" w:cs="Arial"/>
                <w:b/>
                <w:sz w:val="20"/>
                <w:szCs w:val="20"/>
              </w:rPr>
              <w:t>:</w:t>
            </w:r>
          </w:p>
        </w:tc>
        <w:tc>
          <w:tcPr>
            <w:tcW w:w="7768" w:type="dxa"/>
            <w:vAlign w:val="center"/>
          </w:tcPr>
          <w:p w14:paraId="0BF851FE" w14:textId="13771F1B" w:rsidR="00497A4A" w:rsidRPr="00826336" w:rsidRDefault="00497A4A" w:rsidP="000D5FB4">
            <w:pPr>
              <w:jc w:val="left"/>
              <w:rPr>
                <w:rFonts w:ascii="Arial" w:hAnsi="Arial" w:cs="Arial"/>
                <w:b/>
                <w:sz w:val="20"/>
                <w:szCs w:val="20"/>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sidRPr="006540FC">
              <w:rPr>
                <w:rFonts w:ascii="Arial" w:hAnsi="Arial" w:cs="Arial"/>
                <w:sz w:val="16"/>
                <w:szCs w:val="16"/>
              </w:rPr>
              <w:fldChar w:fldCharType="end"/>
            </w:r>
          </w:p>
        </w:tc>
      </w:tr>
      <w:tr w:rsidR="00387915" w:rsidRPr="00CD7DDC" w14:paraId="4AEBCD4F" w14:textId="77777777" w:rsidTr="001C3AED">
        <w:trPr>
          <w:trHeight w:val="284"/>
          <w:tblHeader/>
        </w:trPr>
        <w:tc>
          <w:tcPr>
            <w:tcW w:w="2263" w:type="dxa"/>
            <w:vAlign w:val="center"/>
          </w:tcPr>
          <w:p w14:paraId="2D5149ED" w14:textId="0494A522" w:rsidR="00387915" w:rsidRPr="00826336" w:rsidRDefault="00842BC3" w:rsidP="009552ED">
            <w:pPr>
              <w:jc w:val="left"/>
              <w:rPr>
                <w:rFonts w:ascii="Arial" w:hAnsi="Arial" w:cs="Arial"/>
                <w:b/>
                <w:sz w:val="20"/>
                <w:szCs w:val="20"/>
              </w:rPr>
            </w:pPr>
            <w:r w:rsidRPr="00323088">
              <w:rPr>
                <w:rFonts w:ascii="Arial" w:hAnsi="Arial" w:cs="Arial"/>
                <w:b/>
                <w:sz w:val="16"/>
                <w:szCs w:val="16"/>
                <w:highlight w:val="cyan"/>
              </w:rPr>
              <w:t>Berichtersteller</w:t>
            </w:r>
            <w:r w:rsidR="00387915">
              <w:rPr>
                <w:rFonts w:ascii="Arial" w:hAnsi="Arial" w:cs="Arial"/>
                <w:b/>
                <w:sz w:val="16"/>
                <w:szCs w:val="16"/>
              </w:rPr>
              <w:t>:</w:t>
            </w:r>
          </w:p>
        </w:tc>
        <w:tc>
          <w:tcPr>
            <w:tcW w:w="7768" w:type="dxa"/>
            <w:vAlign w:val="center"/>
          </w:tcPr>
          <w:p w14:paraId="1ED42067" w14:textId="44BC590F" w:rsidR="00387915" w:rsidRPr="00CD7DDC" w:rsidRDefault="00387915" w:rsidP="00C2799C">
            <w:pPr>
              <w:jc w:val="left"/>
              <w:rPr>
                <w:rFonts w:ascii="Arial" w:hAnsi="Arial" w:cs="Arial"/>
                <w:vanish/>
                <w:lang w:val="de-DE"/>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{technicianName}</w:t>
            </w:r>
            <w:r w:rsidRPr="006540FC">
              <w:rPr>
                <w:rFonts w:ascii="Arial" w:hAnsi="Arial" w:cs="Arial"/>
                <w:sz w:val="16"/>
                <w:szCs w:val="16"/>
              </w:rPr>
              <w:fldChar w:fldCharType="end"/>
            </w:r>
          </w:p>
        </w:tc>
      </w:tr>
      <w:tr w:rsidR="0076076D" w:rsidRPr="00CD7DDC" w14:paraId="6683B264" w14:textId="77777777" w:rsidTr="00A96DF3">
        <w:trPr>
          <w:trHeight w:val="284"/>
          <w:tblHeader/>
        </w:trPr>
        <w:tc>
          <w:tcPr>
            <w:tcW w:w="2263" w:type="dxa"/>
            <w:vAlign w:val="center"/>
          </w:tcPr>
          <w:p w14:paraId="6001EAAE" w14:textId="77777777" w:rsidR="0076076D" w:rsidRPr="006540FC" w:rsidRDefault="0076076D" w:rsidP="009552ED">
            <w:pPr>
              <w:jc w:val="left"/>
              <w:rPr>
                <w:rFonts w:ascii="Arial" w:hAnsi="Arial" w:cs="Arial"/>
                <w:b/>
                <w:sz w:val="16"/>
                <w:szCs w:val="16"/>
              </w:rPr>
            </w:pPr>
          </w:p>
        </w:tc>
        <w:tc>
          <w:tcPr>
            <w:tcW w:w="7768" w:type="dxa"/>
            <w:vAlign w:val="center"/>
          </w:tcPr>
          <w:p w14:paraId="1A2A5ECE" w14:textId="77777777" w:rsidR="0076076D" w:rsidRPr="006540FC" w:rsidRDefault="0076076D" w:rsidP="000D5FB4">
            <w:pPr>
              <w:jc w:val="left"/>
              <w:rPr>
                <w:rFonts w:ascii="Arial" w:hAnsi="Arial" w:cs="Arial"/>
                <w:sz w:val="16"/>
                <w:szCs w:val="16"/>
              </w:rPr>
            </w:pPr>
          </w:p>
        </w:tc>
      </w:tr>
      <w:tr w:rsidR="0076076D" w:rsidRPr="009A7604" w14:paraId="0AB6DFF9" w14:textId="77777777" w:rsidTr="00D26C4A">
        <w:trPr>
          <w:trHeight w:val="284"/>
          <w:tblHeader/>
        </w:trPr>
        <w:tc>
          <w:tcPr>
            <w:tcW w:w="2263" w:type="dxa"/>
            <w:vAlign w:val="center"/>
          </w:tcPr>
          <w:p w14:paraId="25427D74" w14:textId="779A190A" w:rsidR="0076076D" w:rsidRPr="009A7604" w:rsidRDefault="0076076D" w:rsidP="009552ED">
            <w:pPr>
              <w:jc w:val="left"/>
              <w:rPr>
                <w:rFonts w:ascii="Arial" w:hAnsi="Arial" w:cs="Arial"/>
                <w:vanish/>
              </w:rPr>
            </w:pPr>
            <w:r w:rsidRPr="00AF2F77">
              <w:rPr>
                <w:rFonts w:ascii="Arial" w:hAnsi="Arial" w:cs="Arial"/>
                <w:b/>
                <w:sz w:val="16"/>
                <w:szCs w:val="16"/>
                <w:highlight w:val="cyan"/>
              </w:rPr>
              <w:t>Ort/Datum</w:t>
            </w:r>
            <w:r w:rsidRPr="00D75EDD">
              <w:rPr>
                <w:rFonts w:ascii="Arial" w:hAnsi="Arial" w:cs="Arial"/>
                <w:b/>
                <w:sz w:val="16"/>
                <w:szCs w:val="16"/>
              </w:rPr>
              <w:t xml:space="preserve"> </w:t>
            </w:r>
            <w:r w:rsidRPr="00D75EDD">
              <w:rPr>
                <w:rFonts w:ascii="Arial" w:hAnsi="Arial" w:cs="Arial"/>
                <w:bCs/>
                <w:sz w:val="12"/>
                <w:szCs w:val="12"/>
              </w:rPr>
              <w:t>(für Fußzeile)</w:t>
            </w:r>
            <w:r w:rsidRPr="00D75EDD">
              <w:rPr>
                <w:rFonts w:ascii="Arial" w:hAnsi="Arial" w:cs="Arial"/>
                <w:b/>
                <w:sz w:val="12"/>
                <w:szCs w:val="12"/>
              </w:rPr>
              <w:t>:</w:t>
            </w:r>
          </w:p>
        </w:tc>
        <w:tc>
          <w:tcPr>
            <w:tcW w:w="7768" w:type="dxa"/>
            <w:vAlign w:val="center"/>
          </w:tcPr>
          <w:p w14:paraId="48EEC2E0" w14:textId="14FE9793" w:rsidR="0076076D" w:rsidRPr="009A7604" w:rsidRDefault="0076076D" w:rsidP="009552ED">
            <w:pPr>
              <w:jc w:val="left"/>
              <w:rPr>
                <w:rFonts w:ascii="Arial" w:hAnsi="Arial" w:cs="Arial"/>
                <w:vanish/>
              </w:rPr>
            </w:pPr>
            <w:r>
              <w:rPr>
                <w:rFonts w:ascii="Arial" w:hAnsi="Arial" w:cs="Arial"/>
                <w:sz w:val="16"/>
                <w:szCs w:val="16"/>
              </w:rPr>
              <w:fldChar w:fldCharType="begin">
                <w:ffData>
                  <w:name w:val="OrtDatumFußzeile"/>
                  <w:enabled/>
                  <w:calcOnExit w:val="0"/>
                  <w:textInput/>
                </w:ffData>
              </w:fldChar>
            </w:r>
            <w:bookmarkStart w:id="2" w:name="OrtDatumFußzeile"/>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fldChar w:fldCharType="end"/>
            </w:r>
            <w:bookmarkEnd w:id="2"/>
            <w:r>
              <w:rPr>
                <w:rFonts w:ascii="Arial" w:hAnsi="Arial" w:cs="Arial"/>
                <w:sz w:val="16"/>
                <w:szCs w:val="16"/>
              </w:rPr>
              <w:t xml:space="preserve"> </w:t>
            </w:r>
          </w:p>
        </w:tc>
      </w:tr>
      <w:tr w:rsidR="0076076D" w:rsidRPr="009A7604" w14:paraId="0FE3AB4E" w14:textId="77777777" w:rsidTr="0072376B">
        <w:trPr>
          <w:trHeight w:val="284"/>
          <w:tblHeader/>
        </w:trPr>
        <w:tc>
          <w:tcPr>
            <w:tcW w:w="2263" w:type="dxa"/>
            <w:vAlign w:val="center"/>
          </w:tcPr>
          <w:p w14:paraId="24BB09B5" w14:textId="7D62AF44" w:rsidR="0076076D" w:rsidRPr="00826336" w:rsidRDefault="0076076D" w:rsidP="009552ED">
            <w:pPr>
              <w:jc w:val="left"/>
              <w:rPr>
                <w:rFonts w:ascii="Arial" w:hAnsi="Arial" w:cs="Arial"/>
                <w:b/>
                <w:sz w:val="20"/>
                <w:szCs w:val="20"/>
              </w:rPr>
            </w:pPr>
            <w:r w:rsidRPr="006540FC">
              <w:rPr>
                <w:rFonts w:ascii="Arial" w:hAnsi="Arial" w:cs="Arial"/>
                <w:b/>
                <w:sz w:val="16"/>
                <w:szCs w:val="16"/>
              </w:rPr>
              <w:t>Ansprechpartner</w:t>
            </w:r>
            <w:r>
              <w:rPr>
                <w:rFonts w:ascii="Arial" w:hAnsi="Arial" w:cs="Arial"/>
                <w:b/>
                <w:sz w:val="16"/>
                <w:szCs w:val="16"/>
              </w:rPr>
              <w:t xml:space="preserve"> vor Ort</w:t>
            </w:r>
            <w:r w:rsidRPr="006540FC">
              <w:rPr>
                <w:rFonts w:ascii="Arial" w:hAnsi="Arial" w:cs="Arial"/>
                <w:b/>
                <w:sz w:val="16"/>
                <w:szCs w:val="16"/>
              </w:rPr>
              <w:t>:</w:t>
            </w:r>
          </w:p>
        </w:tc>
        <w:tc>
          <w:tcPr>
            <w:tcW w:w="7768" w:type="dxa"/>
            <w:vAlign w:val="center"/>
          </w:tcPr>
          <w:p w14:paraId="13D28FCF" w14:textId="52251087" w:rsidR="0076076D" w:rsidRPr="00497A4A" w:rsidRDefault="0076076D" w:rsidP="009552ED">
            <w:pPr>
              <w:jc w:val="left"/>
              <w:rPr>
                <w:rFonts w:ascii="Arial" w:hAnsi="Arial" w:cs="Arial"/>
                <w:vanish/>
                <w:highlight w:val="red"/>
              </w:rPr>
            </w:pPr>
            <w:r>
              <w:rPr>
                <w:rFonts w:ascii="Arial" w:hAnsi="Arial" w:cs="Arial"/>
                <w:sz w:val="16"/>
                <w:szCs w:val="16"/>
              </w:rPr>
              <w:fldChar w:fldCharType="begin">
                <w:ffData>
                  <w:name w:val="Ansprechpartner"/>
                  <w:enabled/>
                  <w:calcOnExit w:val="0"/>
                  <w:textInput/>
                </w:ffData>
              </w:fldChar>
            </w:r>
            <w:bookmarkStart w:id="3" w:name="Ansprechpartner"/>
            <w:r>
              <w:rPr>
                <w:rFonts w:ascii="Arial" w:hAnsi="Arial" w:cs="Arial"/>
                <w:sz w:val="16"/>
                <w:szCs w:val="16"/>
              </w:rPr>
              <w:instrText xml:space="preserve"> FORMTEXT </w:instrText>
            </w:r>
            <w:r>
              <w:rPr>
                <w:rFonts w:ascii="Arial" w:hAnsi="Arial" w:cs="Arial"/>
                <w:sz w:val="16"/>
                <w:szCs w:val="16"/>
              </w:rPr>
            </w:r>
            <w:r>
              <w:rPr>
                <w:rFonts w:ascii="Arial" w:hAnsi="Arial" w:cs="Arial"/>
                <w:sz w:val="16"/>
                <w:szCs w:val="16"/>
              </w:rPr>
              <w:fldChar w:fldCharType="separate"/>
            </w:r>
            <w:r>
              <w:rPr>
                <w:rFonts w:ascii="Arial" w:hAnsi="Arial" w:cs="Arial"/>
                <w:sz w:val="16"/>
                <w:szCs w:val="16"/>
              </w:rPr>
              <w:t xml:space="preserve">{contactPerson}</w:t>
            </w:r>
            <w:r>
              <w:rPr>
                <w:rFonts w:ascii="Arial" w:hAnsi="Arial" w:cs="Arial"/>
                <w:sz w:val="16"/>
                <w:szCs w:val="16"/>
              </w:rPr>
              <w:fldChar w:fldCharType="end"/>
            </w:r>
            <w:bookmarkEnd w:id="3"/>
          </w:p>
        </w:tc>
      </w:tr>
      <w:tr w:rsidR="0076076D" w:rsidRPr="009A7604" w14:paraId="7DC944FA" w14:textId="77777777" w:rsidTr="00EE0D5A">
        <w:trPr>
          <w:trHeight w:val="284"/>
          <w:tblHeader/>
        </w:trPr>
        <w:tc>
          <w:tcPr>
            <w:tcW w:w="2263" w:type="dxa"/>
            <w:vAlign w:val="center"/>
          </w:tcPr>
          <w:p w14:paraId="2C2F7E2B" w14:textId="04F0BC67" w:rsidR="0076076D" w:rsidRPr="00826336" w:rsidRDefault="0076076D" w:rsidP="009552ED">
            <w:pPr>
              <w:jc w:val="left"/>
              <w:rPr>
                <w:rFonts w:ascii="Arial" w:hAnsi="Arial" w:cs="Arial"/>
                <w:b/>
                <w:sz w:val="20"/>
                <w:szCs w:val="20"/>
              </w:rPr>
            </w:pPr>
            <w:r w:rsidRPr="006540FC">
              <w:rPr>
                <w:rFonts w:ascii="Arial" w:hAnsi="Arial" w:cs="Arial"/>
                <w:b/>
                <w:sz w:val="16"/>
                <w:szCs w:val="16"/>
              </w:rPr>
              <w:t>Telefonnummer:</w:t>
            </w:r>
          </w:p>
        </w:tc>
        <w:tc>
          <w:tcPr>
            <w:tcW w:w="7768" w:type="dxa"/>
            <w:vAlign w:val="center"/>
          </w:tcPr>
          <w:p w14:paraId="5A049B5E" w14:textId="175C1D1E" w:rsidR="0076076D" w:rsidRPr="00497A4A" w:rsidRDefault="0076076D" w:rsidP="009552ED">
            <w:pPr>
              <w:jc w:val="left"/>
              <w:rPr>
                <w:rFonts w:ascii="Arial" w:hAnsi="Arial" w:cs="Arial"/>
                <w:vanish/>
                <w:highlight w:val="red"/>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{contactPhone}</w:t>
            </w:r>
            <w:r w:rsidRPr="006540FC">
              <w:rPr>
                <w:rFonts w:ascii="Arial" w:hAnsi="Arial" w:cs="Arial"/>
                <w:sz w:val="16"/>
                <w:szCs w:val="16"/>
              </w:rPr>
              <w:fldChar w:fldCharType="end"/>
            </w:r>
          </w:p>
        </w:tc>
      </w:tr>
      <w:tr w:rsidR="009552ED" w:rsidRPr="009A7604" w14:paraId="52B6EE81" w14:textId="77777777" w:rsidTr="00387915">
        <w:trPr>
          <w:trHeight w:val="284"/>
          <w:tblHeader/>
        </w:trPr>
        <w:tc>
          <w:tcPr>
            <w:tcW w:w="2263" w:type="dxa"/>
            <w:vAlign w:val="center"/>
          </w:tcPr>
          <w:p w14:paraId="2D68373D" w14:textId="77777777" w:rsidR="009552ED" w:rsidRPr="00826336" w:rsidRDefault="009552ED" w:rsidP="009552ED">
            <w:pPr>
              <w:jc w:val="left"/>
              <w:rPr>
                <w:rFonts w:ascii="Arial" w:hAnsi="Arial" w:cs="Arial"/>
                <w:b/>
                <w:sz w:val="20"/>
                <w:szCs w:val="20"/>
              </w:rPr>
            </w:pPr>
            <w:r w:rsidRPr="006540FC">
              <w:rPr>
                <w:rFonts w:ascii="Arial" w:hAnsi="Arial" w:cs="Arial"/>
                <w:b/>
                <w:sz w:val="16"/>
                <w:szCs w:val="16"/>
              </w:rPr>
              <w:t>E-Mail:</w:t>
            </w:r>
            <w:r w:rsidRPr="00031222">
              <w:rPr>
                <w:rFonts w:ascii="Arial" w:hAnsi="Arial" w:cs="Arial"/>
                <w:b/>
                <w:color w:val="FFFFFF" w:themeColor="background1"/>
                <w:sz w:val="16"/>
                <w:szCs w:val="16"/>
              </w:rPr>
              <w:t>K</w:t>
            </w:r>
          </w:p>
        </w:tc>
        <w:tc>
          <w:tcPr>
            <w:tcW w:w="7768" w:type="dxa"/>
            <w:vAlign w:val="center"/>
          </w:tcPr>
          <w:p w14:paraId="121BE1ED" w14:textId="6C870BE6" w:rsidR="009552ED" w:rsidRPr="009A7604" w:rsidRDefault="009552ED" w:rsidP="009552ED">
            <w:pPr>
              <w:jc w:val="left"/>
              <w:rPr>
                <w:rFonts w:ascii="Arial" w:hAnsi="Arial" w:cs="Arial"/>
                <w:vanish/>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Pr="006540FC">
              <w:rPr>
                <w:rFonts w:ascii="Arial" w:hAnsi="Arial" w:cs="Arial"/>
                <w:sz w:val="16"/>
                <w:szCs w:val="16"/>
              </w:rPr>
              <w:fldChar w:fldCharType="end"/>
            </w:r>
          </w:p>
        </w:tc>
      </w:tr>
      <w:tr w:rsidR="009552ED" w:rsidRPr="009A7604" w14:paraId="50D67A0C" w14:textId="77777777" w:rsidTr="00387915">
        <w:trPr>
          <w:trHeight w:val="284"/>
          <w:tblHeader/>
        </w:trPr>
        <w:tc>
          <w:tcPr>
            <w:tcW w:w="2263" w:type="dxa"/>
            <w:vAlign w:val="center"/>
          </w:tcPr>
          <w:p w14:paraId="4EE8A78D" w14:textId="24F33F72" w:rsidR="009552ED" w:rsidRPr="00826336" w:rsidRDefault="009552ED" w:rsidP="009552ED">
            <w:pPr>
              <w:jc w:val="left"/>
              <w:rPr>
                <w:rFonts w:ascii="Arial" w:hAnsi="Arial" w:cs="Arial"/>
                <w:b/>
                <w:sz w:val="20"/>
                <w:szCs w:val="20"/>
              </w:rPr>
            </w:pPr>
            <w:r w:rsidRPr="006540FC">
              <w:rPr>
                <w:rFonts w:ascii="Arial" w:hAnsi="Arial" w:cs="Arial"/>
                <w:b/>
                <w:sz w:val="16"/>
                <w:szCs w:val="16"/>
              </w:rPr>
              <w:t>Bestellnummer</w:t>
            </w:r>
            <w:r w:rsidR="00AC68B9">
              <w:rPr>
                <w:rFonts w:ascii="Arial" w:hAnsi="Arial" w:cs="Arial"/>
                <w:b/>
                <w:sz w:val="16"/>
                <w:szCs w:val="16"/>
              </w:rPr>
              <w:t>/AB</w:t>
            </w:r>
            <w:r w:rsidRPr="006540FC">
              <w:rPr>
                <w:rFonts w:ascii="Arial" w:hAnsi="Arial" w:cs="Arial"/>
                <w:b/>
                <w:sz w:val="16"/>
                <w:szCs w:val="16"/>
              </w:rPr>
              <w:t>:</w:t>
            </w:r>
          </w:p>
        </w:tc>
        <w:tc>
          <w:tcPr>
            <w:tcW w:w="7768" w:type="dxa"/>
            <w:vAlign w:val="center"/>
          </w:tcPr>
          <w:p w14:paraId="4E709A26" w14:textId="20509AD1" w:rsidR="009552ED" w:rsidRPr="009A7604" w:rsidRDefault="009552ED" w:rsidP="009552ED">
            <w:pPr>
              <w:jc w:val="left"/>
              <w:rPr>
                <w:rFonts w:ascii="Arial" w:hAnsi="Arial" w:cs="Arial"/>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Pr="006540FC">
              <w:rPr>
                <w:rFonts w:ascii="Arial" w:hAnsi="Arial" w:cs="Arial"/>
                <w:sz w:val="16"/>
                <w:szCs w:val="16"/>
              </w:rPr>
              <w:fldChar w:fldCharType="end"/>
            </w:r>
          </w:p>
        </w:tc>
      </w:tr>
    </w:tbl>
    <w:p w14:paraId="4F14FAD2" w14:textId="77777777" w:rsidR="008F7297" w:rsidRPr="00A03716" w:rsidRDefault="008F7297" w:rsidP="003E43F3">
      <w:pPr>
        <w:rPr>
          <w:rFonts w:ascii="Arial" w:hAnsi="Arial" w:cs="Arial"/>
          <w:vanish/>
          <w:sz w:val="8"/>
          <w:szCs w:val="8"/>
        </w:rPr>
      </w:pPr>
    </w:p>
    <w:p w14:paraId="72E729AC" w14:textId="77777777" w:rsidR="00FA34C7" w:rsidRPr="009A7604" w:rsidRDefault="00FA34C7" w:rsidP="00D751DE">
      <w:pPr>
        <w:jc w:val="left"/>
        <w:rPr>
          <w:sz w:val="8"/>
        </w:rPr>
      </w:pPr>
    </w:p>
    <w:tbl>
      <w:tblPr>
        <w:tblpPr w:leftFromText="141" w:rightFromText="141" w:vertAnchor="text" w:horzAnchor="margin" w:tblpY="87"/>
        <w:tblW w:w="100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2577"/>
        <w:gridCol w:w="7443"/>
      </w:tblGrid>
      <w:tr w:rsidR="001F6CD1" w:rsidRPr="009A7604" w14:paraId="702CE73F" w14:textId="77777777" w:rsidTr="0078616E">
        <w:trPr>
          <w:trHeight w:val="283"/>
        </w:trPr>
        <w:tc>
          <w:tcPr>
            <w:tcW w:w="1101" w:type="dxa"/>
            <w:vAlign w:val="center"/>
          </w:tcPr>
          <w:p w14:paraId="29368E17" w14:textId="14D356EF" w:rsidR="008F7297" w:rsidRPr="006540FC" w:rsidRDefault="001F6CD1" w:rsidP="0078616E">
            <w:pPr>
              <w:jc w:val="left"/>
              <w:rPr>
                <w:rFonts w:ascii="Arial" w:hAnsi="Arial" w:cs="Arial"/>
                <w:b/>
                <w:i/>
                <w:sz w:val="16"/>
                <w:szCs w:val="16"/>
              </w:rPr>
            </w:pPr>
            <w:r>
              <w:rPr>
                <w:rFonts w:ascii="Arial" w:hAnsi="Arial" w:cs="Arial"/>
                <w:b/>
                <w:i/>
                <w:sz w:val="24"/>
                <w:szCs w:val="16"/>
              </w:rPr>
              <w:t>Projektbezeichnung</w:t>
            </w:r>
            <w:r w:rsidR="008F7297" w:rsidRPr="0078616E">
              <w:rPr>
                <w:rFonts w:ascii="Arial" w:hAnsi="Arial" w:cs="Arial"/>
                <w:b/>
                <w:i/>
                <w:sz w:val="24"/>
                <w:szCs w:val="16"/>
              </w:rPr>
              <w:t>:</w:t>
            </w:r>
          </w:p>
        </w:tc>
        <w:tc>
          <w:tcPr>
            <w:tcW w:w="8919" w:type="dxa"/>
            <w:vAlign w:val="center"/>
          </w:tcPr>
          <w:p w14:paraId="2CF5E3B2" w14:textId="4B850890" w:rsidR="008F7297" w:rsidRPr="006540FC" w:rsidRDefault="00454842" w:rsidP="000D5FB4">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{projectDescription}</w:t>
            </w:r>
            <w:r w:rsidRPr="006540FC">
              <w:rPr>
                <w:rFonts w:ascii="Arial" w:hAnsi="Arial" w:cs="Arial"/>
                <w:sz w:val="16"/>
                <w:szCs w:val="16"/>
              </w:rPr>
              <w:fldChar w:fldCharType="end"/>
            </w:r>
          </w:p>
        </w:tc>
      </w:tr>
    </w:tbl>
    <w:p w14:paraId="05B055F3" w14:textId="12E9BFD3" w:rsidR="000B62C5" w:rsidRPr="00A03716" w:rsidRDefault="00BA6FC0" w:rsidP="00BA6FC0">
      <w:pPr>
        <w:tabs>
          <w:tab w:val="left" w:pos="7303"/>
        </w:tabs>
        <w:jc w:val="left"/>
        <w:rPr>
          <w:rFonts w:ascii="Arial" w:hAnsi="Arial" w:cs="Arial"/>
          <w:szCs w:val="28"/>
        </w:rPr>
      </w:pPr>
      <w:r>
        <w:rPr>
          <w:rFonts w:ascii="Arial" w:hAnsi="Arial" w:cs="Arial"/>
          <w:szCs w:val="28"/>
        </w:rPr>
        <w:tab/>
      </w:r>
    </w:p>
    <w:tbl>
      <w:tblPr>
        <w:tblW w:w="1002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668"/>
        <w:gridCol w:w="8356"/>
      </w:tblGrid>
      <w:tr w:rsidR="009552ED" w:rsidRPr="009A7604" w14:paraId="0C2716C8" w14:textId="77777777" w:rsidTr="009552ED">
        <w:trPr>
          <w:trHeight w:val="560"/>
        </w:trPr>
        <w:tc>
          <w:tcPr>
            <w:tcW w:w="10024" w:type="dxa"/>
            <w:gridSpan w:val="2"/>
          </w:tcPr>
          <w:p w14:paraId="56C753AB" w14:textId="249DA9B2" w:rsidR="002F4CA8" w:rsidRDefault="009552ED" w:rsidP="00BA6FC0">
            <w:pPr>
              <w:jc w:val="left"/>
              <w:rPr>
                <w:rFonts w:ascii="Arial" w:hAnsi="Arial" w:cs="Arial"/>
                <w:b/>
                <w:i/>
                <w:sz w:val="16"/>
                <w:szCs w:val="16"/>
              </w:rPr>
            </w:pPr>
            <w:r w:rsidRPr="006540FC">
              <w:rPr>
                <w:rFonts w:ascii="Arial" w:hAnsi="Arial" w:cs="Arial"/>
                <w:b/>
                <w:i/>
                <w:sz w:val="16"/>
                <w:szCs w:val="16"/>
              </w:rPr>
              <w:t>Durchgeführte Arbeiten:</w:t>
            </w:r>
          </w:p>
          <w:p w14:paraId="47CFDB91" w14:textId="7584DCE6" w:rsidR="00BA6FC0" w:rsidRPr="00BA6FC0" w:rsidRDefault="00CE22EE" w:rsidP="00BA6FC0">
            <w:pPr>
              <w:tabs>
                <w:tab w:val="left" w:pos="318"/>
                <w:tab w:val="center" w:pos="4904"/>
              </w:tabs>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xml:space="preserve">{notes}</w:t>
            </w:r>
            <w:r w:rsidRPr="006540FC">
              <w:rPr>
                <w:rFonts w:ascii="Arial" w:hAnsi="Arial" w:cs="Arial"/>
                <w:sz w:val="16"/>
                <w:szCs w:val="16"/>
              </w:rPr>
              <w:fldChar w:fldCharType="end"/>
            </w:r>
          </w:p>
        </w:tc>
      </w:tr>
      <w:tr w:rsidR="002F4CA8" w:rsidRPr="009A7604" w14:paraId="4716D2AB" w14:textId="77777777" w:rsidTr="009552ED">
        <w:trPr>
          <w:trHeight w:val="560"/>
        </w:trPr>
        <w:tc>
          <w:tcPr>
            <w:tcW w:w="10024" w:type="dxa"/>
            <w:gridSpan w:val="2"/>
          </w:tcPr>
          <w:p w14:paraId="36AF7DAF" w14:textId="5CB8A958" w:rsidR="002F4CA8" w:rsidRDefault="0078393A" w:rsidP="002F4CA8">
            <w:pPr>
              <w:jc w:val="left"/>
              <w:rPr>
                <w:rFonts w:ascii="Arial" w:hAnsi="Arial" w:cs="Arial"/>
                <w:b/>
                <w:i/>
                <w:sz w:val="16"/>
                <w:szCs w:val="16"/>
              </w:rPr>
            </w:pPr>
            <w:r>
              <w:rPr>
                <w:rFonts w:ascii="Arial" w:hAnsi="Arial" w:cs="Arial"/>
                <w:b/>
                <w:i/>
                <w:sz w:val="16"/>
                <w:szCs w:val="16"/>
              </w:rPr>
              <w:t>Mehrungen:</w:t>
            </w:r>
          </w:p>
          <w:p w14:paraId="0CEBEDDE" w14:textId="14A79544" w:rsidR="002F4CA8" w:rsidRDefault="002F4CA8">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00764AC7">
              <w:rPr>
                <w:rFonts w:ascii="Arial" w:hAnsi="Arial" w:cs="Arial"/>
                <w:sz w:val="16"/>
                <w:szCs w:val="16"/>
              </w:rPr>
              <w:t> </w:t>
            </w:r>
            <w:r w:rsidRPr="006540FC">
              <w:rPr>
                <w:rFonts w:ascii="Arial" w:hAnsi="Arial" w:cs="Arial"/>
                <w:sz w:val="16"/>
                <w:szCs w:val="16"/>
              </w:rPr>
              <w:fldChar w:fldCharType="end"/>
            </w:r>
          </w:p>
          <w:p w14:paraId="6A868E87" w14:textId="54FCAB95" w:rsidR="002F4CA8" w:rsidRPr="002F4CA8" w:rsidRDefault="002F4CA8">
            <w:pPr>
              <w:jc w:val="left"/>
              <w:rPr>
                <w:rFonts w:ascii="Arial" w:hAnsi="Arial" w:cs="Arial"/>
                <w:sz w:val="16"/>
                <w:szCs w:val="16"/>
              </w:rPr>
            </w:pPr>
          </w:p>
        </w:tc>
      </w:tr>
      <w:tr w:rsidR="0078393A" w:rsidRPr="009A7604" w14:paraId="4DDF633F" w14:textId="77777777" w:rsidTr="009552ED">
        <w:trPr>
          <w:trHeight w:val="560"/>
        </w:trPr>
        <w:tc>
          <w:tcPr>
            <w:tcW w:w="10024" w:type="dxa"/>
            <w:gridSpan w:val="2"/>
          </w:tcPr>
          <w:p w14:paraId="08137A8C" w14:textId="77777777" w:rsidR="0078393A" w:rsidRDefault="0078393A" w:rsidP="0078393A">
            <w:pPr>
              <w:jc w:val="left"/>
              <w:rPr>
                <w:rFonts w:ascii="Arial" w:hAnsi="Arial" w:cs="Arial"/>
                <w:b/>
                <w:i/>
                <w:sz w:val="16"/>
                <w:szCs w:val="16"/>
              </w:rPr>
            </w:pPr>
            <w:r>
              <w:rPr>
                <w:rFonts w:ascii="Arial" w:hAnsi="Arial" w:cs="Arial"/>
                <w:b/>
                <w:i/>
                <w:sz w:val="16"/>
                <w:szCs w:val="16"/>
              </w:rPr>
              <w:t xml:space="preserve">Festgestellte </w:t>
            </w:r>
            <w:r w:rsidRPr="003C384D">
              <w:rPr>
                <w:rFonts w:ascii="Arial" w:hAnsi="Arial" w:cs="Arial"/>
                <w:b/>
                <w:i/>
                <w:sz w:val="16"/>
                <w:szCs w:val="16"/>
              </w:rPr>
              <w:t>Mängel</w:t>
            </w:r>
            <w:r>
              <w:rPr>
                <w:rFonts w:ascii="Arial" w:hAnsi="Arial" w:cs="Arial"/>
                <w:b/>
                <w:i/>
                <w:sz w:val="16"/>
                <w:szCs w:val="16"/>
              </w:rPr>
              <w:t>:</w:t>
            </w:r>
          </w:p>
          <w:p w14:paraId="6E50FFBC" w14:textId="77777777" w:rsidR="0078393A" w:rsidRDefault="0078393A" w:rsidP="0078393A">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sidRPr="006540FC">
              <w:rPr>
                <w:rFonts w:ascii="Arial" w:hAnsi="Arial" w:cs="Arial"/>
                <w:sz w:val="16"/>
                <w:szCs w:val="16"/>
              </w:rPr>
              <w:fldChar w:fldCharType="end"/>
            </w:r>
          </w:p>
          <w:p w14:paraId="22987579" w14:textId="77777777" w:rsidR="0078393A" w:rsidRDefault="0078393A" w:rsidP="002F4CA8">
            <w:pPr>
              <w:jc w:val="left"/>
              <w:rPr>
                <w:rFonts w:ascii="Arial" w:hAnsi="Arial" w:cs="Arial"/>
                <w:b/>
                <w:i/>
                <w:sz w:val="16"/>
                <w:szCs w:val="16"/>
              </w:rPr>
            </w:pPr>
          </w:p>
        </w:tc>
      </w:tr>
      <w:tr w:rsidR="002F4CA8" w:rsidRPr="009A7604" w14:paraId="720FECE6" w14:textId="77777777" w:rsidTr="009552ED">
        <w:trPr>
          <w:trHeight w:val="560"/>
        </w:trPr>
        <w:tc>
          <w:tcPr>
            <w:tcW w:w="10024" w:type="dxa"/>
            <w:gridSpan w:val="2"/>
          </w:tcPr>
          <w:p w14:paraId="020B9E1E" w14:textId="44A29683" w:rsidR="002F4CA8" w:rsidRDefault="002F4CA8" w:rsidP="002F4CA8">
            <w:pPr>
              <w:jc w:val="left"/>
              <w:rPr>
                <w:rFonts w:ascii="Arial" w:hAnsi="Arial" w:cs="Arial"/>
                <w:b/>
                <w:i/>
                <w:sz w:val="16"/>
                <w:szCs w:val="16"/>
              </w:rPr>
            </w:pPr>
            <w:r>
              <w:rPr>
                <w:rFonts w:ascii="Arial" w:hAnsi="Arial" w:cs="Arial"/>
                <w:b/>
                <w:i/>
                <w:sz w:val="16"/>
                <w:szCs w:val="16"/>
              </w:rPr>
              <w:t>Angebot</w:t>
            </w:r>
            <w:r w:rsidR="005F31DA">
              <w:rPr>
                <w:rFonts w:ascii="Arial" w:hAnsi="Arial" w:cs="Arial"/>
                <w:b/>
                <w:i/>
                <w:sz w:val="16"/>
                <w:szCs w:val="16"/>
              </w:rPr>
              <w:t xml:space="preserve"> benötigt für</w:t>
            </w:r>
            <w:r>
              <w:rPr>
                <w:rFonts w:ascii="Arial" w:hAnsi="Arial" w:cs="Arial"/>
                <w:b/>
                <w:i/>
                <w:sz w:val="16"/>
                <w:szCs w:val="16"/>
              </w:rPr>
              <w:t>:</w:t>
            </w:r>
          </w:p>
          <w:p w14:paraId="5A88D9C8" w14:textId="77777777" w:rsidR="002F4CA8" w:rsidRDefault="002F4CA8">
            <w:pPr>
              <w:jc w:val="left"/>
              <w:rPr>
                <w:rFonts w:ascii="Arial" w:hAnsi="Arial" w:cs="Arial"/>
                <w:sz w:val="16"/>
                <w:szCs w:val="16"/>
              </w:rPr>
            </w:pPr>
            <w:r w:rsidRPr="006540FC">
              <w:rPr>
                <w:rFonts w:ascii="Arial" w:hAnsi="Arial" w:cs="Arial"/>
                <w:sz w:val="16"/>
                <w:szCs w:val="16"/>
              </w:rPr>
              <w:fldChar w:fldCharType="begin">
                <w:ffData>
                  <w:name w:val=""/>
                  <w:enabled/>
                  <w:calcOnExit w:val="0"/>
                  <w:textInput/>
                </w:ffData>
              </w:fldChar>
            </w:r>
            <w:r w:rsidRPr="006540FC">
              <w:rPr>
                <w:rFonts w:ascii="Arial" w:hAnsi="Arial" w:cs="Arial"/>
                <w:sz w:val="16"/>
                <w:szCs w:val="16"/>
              </w:rPr>
              <w:instrText xml:space="preserve"> FORMTEXT </w:instrText>
            </w:r>
            <w:r w:rsidRPr="006540FC">
              <w:rPr>
                <w:rFonts w:ascii="Arial" w:hAnsi="Arial" w:cs="Arial"/>
                <w:sz w:val="16"/>
                <w:szCs w:val="16"/>
              </w:rPr>
            </w:r>
            <w:r w:rsidRPr="006540FC">
              <w:rPr>
                <w:rFonts w:ascii="Arial" w:hAnsi="Arial" w:cs="Arial"/>
                <w:sz w:val="16"/>
                <w:szCs w:val="16"/>
              </w:rPr>
              <w:fldChar w:fldCharType="separate"/>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Pr>
                <w:rFonts w:ascii="Arial" w:hAnsi="Arial" w:cs="Arial"/>
                <w:sz w:val="16"/>
                <w:szCs w:val="16"/>
              </w:rPr>
              <w:t> </w:t>
            </w:r>
            <w:r w:rsidRPr="006540FC">
              <w:rPr>
                <w:rFonts w:ascii="Arial" w:hAnsi="Arial" w:cs="Arial"/>
                <w:sz w:val="16"/>
                <w:szCs w:val="16"/>
              </w:rPr>
              <w:fldChar w:fldCharType="end"/>
            </w:r>
          </w:p>
          <w:p w14:paraId="47B5BF92" w14:textId="77777777" w:rsidR="00F95457" w:rsidRDefault="00F95457">
            <w:pPr>
              <w:jc w:val="left"/>
              <w:rPr>
                <w:rFonts w:ascii="Arial" w:hAnsi="Arial" w:cs="Arial"/>
                <w:sz w:val="16"/>
                <w:szCs w:val="16"/>
              </w:rPr>
            </w:pPr>
          </w:p>
          <w:p w14:paraId="4F17A9E4" w14:textId="77777777" w:rsidR="00F95457" w:rsidRPr="00240C14" w:rsidRDefault="00F95457" w:rsidP="00F95457">
            <w:pPr>
              <w:jc w:val="left"/>
              <w:rPr>
                <w:rFonts w:ascii="Arial" w:hAnsi="Arial" w:cs="Arial"/>
                <w:b/>
                <w:i/>
                <w:vanish/>
                <w:color w:val="FF0000"/>
                <w:sz w:val="16"/>
                <w:szCs w:val="16"/>
              </w:rPr>
            </w:pPr>
            <w:r w:rsidRPr="00240C14">
              <w:rPr>
                <w:rFonts w:ascii="Arial" w:hAnsi="Arial" w:cs="Arial"/>
                <w:b/>
                <w:i/>
                <w:vanish/>
                <w:color w:val="FF0000"/>
                <w:sz w:val="16"/>
                <w:szCs w:val="16"/>
              </w:rPr>
              <w:t>Interner Bericht/Bemerkungen/Ersatzteilnummern:</w:t>
            </w:r>
          </w:p>
          <w:p w14:paraId="195DA696" w14:textId="74921EB7" w:rsidR="00F95457" w:rsidRDefault="00F95457" w:rsidP="00F95457">
            <w:pPr>
              <w:jc w:val="left"/>
              <w:rPr>
                <w:rFonts w:ascii="Arial" w:hAnsi="Arial" w:cs="Arial"/>
                <w:vanish/>
                <w:sz w:val="16"/>
                <w:szCs w:val="16"/>
              </w:rPr>
            </w:pPr>
            <w:r w:rsidRPr="00F145E0">
              <w:rPr>
                <w:rFonts w:ascii="Arial" w:hAnsi="Arial" w:cs="Arial"/>
                <w:vanish/>
                <w:sz w:val="16"/>
                <w:szCs w:val="16"/>
              </w:rPr>
              <w:fldChar w:fldCharType="begin">
                <w:ffData>
                  <w:name w:val=""/>
                  <w:enabled/>
                  <w:calcOnExit w:val="0"/>
                  <w:textInput/>
                </w:ffData>
              </w:fldChar>
            </w:r>
            <w:r w:rsidRPr="00F10638">
              <w:rPr>
                <w:rFonts w:ascii="Arial" w:hAnsi="Arial" w:cs="Arial"/>
                <w:vanish/>
                <w:sz w:val="16"/>
                <w:szCs w:val="16"/>
                <w:lang w:val="it-IT"/>
              </w:rPr>
              <w:instrText xml:space="preserve"> FORMTEXT </w:instrText>
            </w:r>
            <w:r w:rsidRPr="00F145E0">
              <w:rPr>
                <w:rFonts w:ascii="Arial" w:hAnsi="Arial" w:cs="Arial"/>
                <w:vanish/>
                <w:sz w:val="16"/>
                <w:szCs w:val="16"/>
              </w:rPr>
            </w:r>
            <w:r w:rsidRPr="00F145E0">
              <w:rPr>
                <w:rFonts w:ascii="Arial" w:hAnsi="Arial" w:cs="Arial"/>
                <w:vanish/>
                <w:sz w:val="16"/>
                <w:szCs w:val="16"/>
              </w:rPr>
              <w:fldChar w:fldCharType="separate"/>
            </w:r>
            <w:r w:rsidR="00764AC7">
              <w:rPr>
                <w:rFonts w:ascii="Arial" w:hAnsi="Arial" w:cs="Arial"/>
                <w:vanish/>
                <w:sz w:val="16"/>
                <w:szCs w:val="16"/>
              </w:rPr>
              <w:t> </w:t>
            </w:r>
            <w:r w:rsidR="00764AC7">
              <w:rPr>
                <w:rFonts w:ascii="Arial" w:hAnsi="Arial" w:cs="Arial"/>
                <w:vanish/>
                <w:sz w:val="16"/>
                <w:szCs w:val="16"/>
              </w:rPr>
              <w:t> </w:t>
            </w:r>
            <w:r w:rsidR="00764AC7">
              <w:rPr>
                <w:rFonts w:ascii="Arial" w:hAnsi="Arial" w:cs="Arial"/>
                <w:vanish/>
                <w:sz w:val="16"/>
                <w:szCs w:val="16"/>
              </w:rPr>
              <w:t> </w:t>
            </w:r>
            <w:r w:rsidR="00764AC7">
              <w:rPr>
                <w:rFonts w:ascii="Arial" w:hAnsi="Arial" w:cs="Arial"/>
                <w:vanish/>
                <w:sz w:val="16"/>
                <w:szCs w:val="16"/>
              </w:rPr>
              <w:t> </w:t>
            </w:r>
            <w:r w:rsidR="00764AC7">
              <w:rPr>
                <w:rFonts w:ascii="Arial" w:hAnsi="Arial" w:cs="Arial"/>
                <w:vanish/>
                <w:sz w:val="16"/>
                <w:szCs w:val="16"/>
              </w:rPr>
              <w:t> </w:t>
            </w:r>
            <w:r w:rsidRPr="00F145E0">
              <w:rPr>
                <w:rFonts w:ascii="Arial" w:hAnsi="Arial" w:cs="Arial"/>
                <w:vanish/>
                <w:sz w:val="16"/>
                <w:szCs w:val="16"/>
              </w:rPr>
              <w:fldChar w:fldCharType="end"/>
            </w:r>
          </w:p>
          <w:p w14:paraId="68391CBA" w14:textId="59DD80AB" w:rsidR="00F95457" w:rsidRPr="002F4CA8" w:rsidRDefault="00F95457" w:rsidP="00F95457">
            <w:pPr>
              <w:jc w:val="left"/>
              <w:rPr>
                <w:rFonts w:ascii="Arial" w:hAnsi="Arial" w:cs="Arial"/>
                <w:sz w:val="16"/>
                <w:szCs w:val="16"/>
              </w:rPr>
            </w:pPr>
          </w:p>
        </w:tc>
      </w:tr>
      <w:tr w:rsidR="00811CA8" w:rsidRPr="009A7604" w14:paraId="3C017769" w14:textId="77777777" w:rsidTr="00811CA8">
        <w:trPr>
          <w:trHeight w:val="239"/>
        </w:trPr>
        <w:tc>
          <w:tcPr>
            <w:tcW w:w="1668" w:type="dxa"/>
          </w:tcPr>
          <w:p w14:paraId="6E73F5AB" w14:textId="77777777" w:rsidR="00811CA8" w:rsidRPr="00D9550C" w:rsidRDefault="00811CA8" w:rsidP="00811CA8">
            <w:pPr>
              <w:jc w:val="left"/>
              <w:rPr>
                <w:rFonts w:ascii="Arial" w:hAnsi="Arial" w:cs="Arial"/>
                <w:b/>
                <w:iCs/>
                <w:sz w:val="4"/>
                <w:szCs w:val="4"/>
              </w:rPr>
            </w:pPr>
          </w:p>
          <w:p w14:paraId="71A4818D" w14:textId="77777777" w:rsidR="00811CA8" w:rsidRPr="00D75EDD" w:rsidRDefault="00811CA8" w:rsidP="00811CA8">
            <w:pPr>
              <w:jc w:val="left"/>
              <w:rPr>
                <w:rFonts w:ascii="Arial" w:hAnsi="Arial" w:cs="Arial"/>
                <w:b/>
                <w:iCs/>
                <w:color w:val="FF0000"/>
                <w:sz w:val="18"/>
                <w:szCs w:val="18"/>
              </w:rPr>
            </w:pPr>
            <w:r w:rsidRPr="00D75EDD">
              <w:rPr>
                <w:rFonts w:ascii="Arial" w:hAnsi="Arial" w:cs="Arial"/>
                <w:b/>
                <w:iCs/>
                <w:color w:val="FF0000"/>
                <w:sz w:val="18"/>
                <w:szCs w:val="18"/>
              </w:rPr>
              <w:t>Kunde wünscht:</w:t>
            </w:r>
          </w:p>
          <w:p w14:paraId="6BCECAB5" w14:textId="77777777" w:rsidR="00811CA8" w:rsidRPr="00503E96" w:rsidRDefault="00811CA8" w:rsidP="00811CA8">
            <w:pPr>
              <w:jc w:val="left"/>
              <w:rPr>
                <w:rFonts w:ascii="Arial" w:hAnsi="Arial" w:cs="Arial"/>
                <w:sz w:val="4"/>
                <w:szCs w:val="4"/>
              </w:rPr>
            </w:pPr>
          </w:p>
        </w:tc>
        <w:tc>
          <w:tcPr>
            <w:tcW w:w="8356" w:type="dxa"/>
          </w:tcPr>
          <w:p w14:paraId="4F0AF5BC" w14:textId="77777777" w:rsidR="00811CA8" w:rsidRPr="00CE15E9" w:rsidRDefault="00811CA8" w:rsidP="00811CA8">
            <w:pPr>
              <w:tabs>
                <w:tab w:val="left" w:pos="210"/>
                <w:tab w:val="left" w:pos="1660"/>
                <w:tab w:val="center" w:pos="3666"/>
              </w:tabs>
              <w:jc w:val="left"/>
              <w:rPr>
                <w:rFonts w:ascii="Arial" w:hAnsi="Arial" w:cs="Arial"/>
                <w:b/>
                <w:bCs/>
                <w:sz w:val="2"/>
                <w:szCs w:val="2"/>
              </w:rPr>
            </w:pPr>
          </w:p>
          <w:p w14:paraId="103AD4C6" w14:textId="7D7AF4D6" w:rsidR="00811CA8" w:rsidRPr="006540FC" w:rsidRDefault="00A66599" w:rsidP="00811CA8">
            <w:pPr>
              <w:jc w:val="both"/>
              <w:rPr>
                <w:rFonts w:ascii="Arial" w:hAnsi="Arial" w:cs="Arial"/>
                <w:sz w:val="16"/>
                <w:szCs w:val="16"/>
              </w:rPr>
            </w:pPr>
            <w:sdt>
              <w:sdtPr>
                <w:rPr>
                  <w:rFonts w:ascii="Arial" w:hAnsi="Arial" w:cs="Arial"/>
                  <w:b/>
                  <w:bCs/>
                </w:rPr>
                <w:alias w:val="Kunde wünscht"/>
                <w:tag w:val="Kunde wünscht"/>
                <w:id w:val="1239212345"/>
                <w:placeholder>
                  <w:docPart w:val="DCB53D8B6B2F469BADB0802B58E22683"/>
                </w:placeholder>
                <w:dropDownList>
                  <w:listItem w:displayText="Angebot" w:value="Angebot"/>
                  <w:listItem w:displayText="Kein Angebot" w:value="Kein Angebot"/>
                  <w:listItem w:displayText="Rückruf" w:value="Rückruf"/>
                </w:dropDownList>
              </w:sdtPr>
              <w:sdtEndPr/>
              <w:sdtContent>
                <w:r w:rsidR="005F31DA">
                  <w:rPr>
                    <w:rFonts w:ascii="Arial" w:hAnsi="Arial" w:cs="Arial"/>
                    <w:b/>
                    <w:bCs/>
                  </w:rPr>
                  <w:t>Angebot</w:t>
                </w:r>
              </w:sdtContent>
            </w:sdt>
          </w:p>
        </w:tc>
      </w:tr>
    </w:tbl>
    <w:p w14:paraId="5484126B" w14:textId="77777777" w:rsidR="00CD62AF" w:rsidRPr="009A7604" w:rsidRDefault="00CD62AF" w:rsidP="009552ED">
      <w:pPr>
        <w:jc w:val="both"/>
        <w:rPr>
          <w:rFonts w:ascii="Arial" w:hAnsi="Arial" w:cs="Arial"/>
          <w:sz w:val="8"/>
        </w:rPr>
      </w:pPr>
    </w:p>
    <w:p w14:paraId="641E69DC" w14:textId="77777777" w:rsidR="00385C9A" w:rsidRDefault="00385C9A" w:rsidP="00385C9A">
      <w:pPr>
        <w:jc w:val="left"/>
        <w:rPr>
          <w:rFonts w:ascii="Arial" w:hAnsi="Arial" w:cs="Arial"/>
          <w:sz w:val="18"/>
        </w:rPr>
        <w:sectPr w:rsidR="00385C9A" w:rsidSect="00385C9A">
          <w:headerReference w:type="even" r:id="rId8"/>
          <w:footerReference w:type="even" r:id="rId9"/>
          <w:footerReference w:type="default" r:id="rId10"/>
          <w:headerReference w:type="first" r:id="rId11"/>
          <w:pgSz w:w="11906" w:h="16838"/>
          <w:pgMar w:top="1440" w:right="1080" w:bottom="1440" w:left="1080" w:header="1247" w:footer="397" w:gutter="0"/>
          <w:cols w:space="708"/>
          <w:titlePg/>
          <w:docGrid w:linePitch="360"/>
        </w:sectPr>
      </w:pPr>
    </w:p>
    <w:p w14:paraId="7DD0146E" w14:textId="77777777" w:rsidR="00385C9A" w:rsidRDefault="00385C9A" w:rsidP="00385C9A">
      <w:pPr>
        <w:jc w:val="left"/>
        <w:rPr>
          <w:rFonts w:ascii="Arial" w:hAnsi="Arial" w:cs="Arial"/>
          <w:b/>
          <w:i/>
          <w:sz w:val="16"/>
          <w:szCs w:val="16"/>
        </w:rPr>
      </w:pPr>
    </w:p>
    <w:p w14:paraId="32ACB54D" w14:textId="77777777" w:rsidR="00385C9A" w:rsidRPr="006540FC" w:rsidRDefault="00385C9A" w:rsidP="00385C9A">
      <w:pPr>
        <w:jc w:val="left"/>
        <w:rPr>
          <w:rFonts w:ascii="Arial" w:hAnsi="Arial" w:cs="Arial"/>
          <w:b/>
          <w:i/>
          <w:sz w:val="16"/>
          <w:szCs w:val="16"/>
        </w:rPr>
      </w:pPr>
      <w:r w:rsidRPr="006540FC">
        <w:rPr>
          <w:rFonts w:ascii="Arial" w:hAnsi="Arial" w:cs="Arial"/>
          <w:b/>
          <w:i/>
          <w:sz w:val="16"/>
          <w:szCs w:val="16"/>
        </w:rPr>
        <w:t>Verwendete Ersatzteile</w:t>
      </w:r>
      <w:r>
        <w:rPr>
          <w:rFonts w:ascii="Arial" w:hAnsi="Arial" w:cs="Arial"/>
          <w:b/>
          <w:i/>
          <w:sz w:val="16"/>
          <w:szCs w:val="16"/>
        </w:rPr>
        <w:t>/Zubehör/Fertigungshilfsmittel</w:t>
      </w:r>
      <w:r w:rsidRPr="006540FC">
        <w:rPr>
          <w:rFonts w:ascii="Arial" w:hAnsi="Arial" w:cs="Arial"/>
          <w:b/>
          <w:i/>
          <w:sz w:val="16"/>
          <w:szCs w:val="16"/>
        </w:rPr>
        <w:t>:</w:t>
      </w:r>
      <w:r w:rsidRPr="006540FC">
        <w:rPr>
          <w:rFonts w:ascii="Arial" w:hAnsi="Arial" w:cs="Arial"/>
          <w:i/>
          <w:iCs/>
          <w:sz w:val="16"/>
          <w:szCs w:val="16"/>
        </w:rPr>
        <w:t xml:space="preserve"> (gilt gleichzeitig als Bestellung des Auftraggebers):</w:t>
      </w:r>
    </w:p>
    <w:p w14:paraId="26B40FD5" w14:textId="77777777" w:rsidR="00385C9A" w:rsidRPr="009A7604" w:rsidRDefault="00385C9A" w:rsidP="00385C9A">
      <w:pPr>
        <w:jc w:val="left"/>
        <w:rPr>
          <w:rFonts w:ascii="Arial" w:hAnsi="Arial" w:cs="Arial"/>
          <w:sz w:val="18"/>
        </w:rPr>
        <w:sectPr w:rsidR="00385C9A" w:rsidRPr="009A7604" w:rsidSect="00385C9A">
          <w:type w:val="continuous"/>
          <w:pgSz w:w="11906" w:h="16838"/>
          <w:pgMar w:top="1440" w:right="1080" w:bottom="1440" w:left="1080" w:header="397" w:footer="227" w:gutter="0"/>
          <w:cols w:space="708"/>
          <w:docGrid w:linePitch="360"/>
        </w:sectPr>
      </w:pPr>
    </w:p>
    <w:p w14:paraId="64D03572" w14:textId="77777777" w:rsidR="00385C9A" w:rsidRPr="006B4036" w:rsidRDefault="00385C9A" w:rsidP="00385C9A">
      <w:pPr>
        <w:jc w:val="left"/>
        <w:rPr>
          <w:rFonts w:ascii="Arial" w:hAnsi="Arial" w:cs="Arial"/>
          <w:b/>
          <w:i/>
          <w:sz w:val="8"/>
          <w:szCs w:val="8"/>
        </w:rPr>
      </w:pPr>
      <w:r w:rsidRPr="006540FC">
        <w:rPr>
          <w:rFonts w:ascii="Arial" w:hAnsi="Arial" w:cs="Arial"/>
          <w:b/>
          <w:i/>
          <w:sz w:val="16"/>
          <w:szCs w:val="16"/>
        </w:rPr>
        <w:t xml:space="preserve"> </w:t>
      </w:r>
      <w:r>
        <w:rPr>
          <w:rFonts w:ascii="Arial" w:hAnsi="Arial" w:cs="Arial"/>
          <w:b/>
          <w:i/>
          <w:sz w:val="16"/>
          <w:szCs w:val="16"/>
        </w:rPr>
        <w:t xml:space="preserve"> </w:t>
      </w:r>
    </w:p>
    <w:tbl>
      <w:tblPr>
        <w:tblW w:w="10051"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167"/>
        <w:gridCol w:w="1418"/>
        <w:gridCol w:w="6309"/>
        <w:gridCol w:w="1157"/>
      </w:tblGrid>
      <w:tr w:rsidR="00385C9A" w:rsidRPr="009A7604" w14:paraId="2B082A64" w14:textId="77777777" w:rsidTr="007677B9">
        <w:trPr>
          <w:trHeight w:val="462"/>
        </w:trPr>
        <w:tc>
          <w:tcPr>
            <w:tcW w:w="1167" w:type="dxa"/>
          </w:tcPr>
          <w:p w14:paraId="229F32CE" w14:textId="77777777" w:rsidR="00385C9A" w:rsidRPr="00AB0DA8" w:rsidRDefault="00385C9A" w:rsidP="00727D8D">
            <w:pPr>
              <w:rPr>
                <w:rFonts w:ascii="Arial" w:hAnsi="Arial" w:cs="Arial"/>
                <w:bCs/>
                <w:sz w:val="4"/>
                <w:szCs w:val="4"/>
              </w:rPr>
            </w:pPr>
          </w:p>
          <w:p w14:paraId="506CBAE3" w14:textId="77777777" w:rsidR="00385C9A" w:rsidRPr="00D00DB5" w:rsidRDefault="00385C9A" w:rsidP="00727D8D">
            <w:pPr>
              <w:rPr>
                <w:rFonts w:ascii="Arial" w:hAnsi="Arial" w:cs="Arial"/>
                <w:b/>
                <w:sz w:val="16"/>
                <w:szCs w:val="16"/>
              </w:rPr>
            </w:pPr>
            <w:r w:rsidRPr="00D00DB5">
              <w:rPr>
                <w:rFonts w:ascii="Arial" w:hAnsi="Arial" w:cs="Arial"/>
                <w:b/>
                <w:sz w:val="16"/>
                <w:szCs w:val="16"/>
              </w:rPr>
              <w:t xml:space="preserve">Lager (L) </w:t>
            </w:r>
            <w:r>
              <w:rPr>
                <w:rFonts w:ascii="Arial" w:hAnsi="Arial" w:cs="Arial"/>
                <w:b/>
                <w:sz w:val="16"/>
                <w:szCs w:val="16"/>
              </w:rPr>
              <w:t xml:space="preserve">/ </w:t>
            </w:r>
            <w:r w:rsidRPr="00D00DB5">
              <w:rPr>
                <w:rFonts w:ascii="Arial" w:hAnsi="Arial" w:cs="Arial"/>
                <w:b/>
                <w:sz w:val="16"/>
                <w:szCs w:val="16"/>
              </w:rPr>
              <w:t>Bestellung (B)</w:t>
            </w:r>
          </w:p>
          <w:p w14:paraId="764A7D30" w14:textId="77777777" w:rsidR="00385C9A" w:rsidRPr="00AB0DA8" w:rsidRDefault="00385C9A" w:rsidP="00727D8D">
            <w:pPr>
              <w:rPr>
                <w:rFonts w:ascii="Arial" w:hAnsi="Arial" w:cs="Arial"/>
                <w:b/>
                <w:sz w:val="4"/>
                <w:szCs w:val="4"/>
              </w:rPr>
            </w:pPr>
          </w:p>
        </w:tc>
        <w:tc>
          <w:tcPr>
            <w:tcW w:w="1418" w:type="dxa"/>
          </w:tcPr>
          <w:p w14:paraId="22B19BC4" w14:textId="77777777" w:rsidR="00385C9A" w:rsidRPr="00AB0DA8" w:rsidRDefault="00385C9A" w:rsidP="00727D8D">
            <w:pPr>
              <w:rPr>
                <w:rFonts w:ascii="Arial" w:hAnsi="Arial" w:cs="Arial"/>
                <w:b/>
                <w:sz w:val="4"/>
                <w:szCs w:val="4"/>
              </w:rPr>
            </w:pPr>
          </w:p>
          <w:p w14:paraId="12B17577" w14:textId="77777777" w:rsidR="00385C9A" w:rsidRPr="006540FC" w:rsidRDefault="00385C9A" w:rsidP="00727D8D">
            <w:pPr>
              <w:rPr>
                <w:rFonts w:ascii="Arial" w:hAnsi="Arial" w:cs="Arial"/>
                <w:b/>
                <w:sz w:val="16"/>
                <w:szCs w:val="16"/>
              </w:rPr>
            </w:pPr>
            <w:r>
              <w:rPr>
                <w:rFonts w:ascii="Arial" w:hAnsi="Arial" w:cs="Arial"/>
                <w:b/>
                <w:sz w:val="16"/>
                <w:szCs w:val="16"/>
              </w:rPr>
              <w:t>Artikel-Nr.:</w:t>
            </w:r>
          </w:p>
        </w:tc>
        <w:tc>
          <w:tcPr>
            <w:tcW w:w="6309" w:type="dxa"/>
          </w:tcPr>
          <w:p w14:paraId="3CF3FFBE" w14:textId="77777777" w:rsidR="00385C9A" w:rsidRPr="00AB0DA8" w:rsidRDefault="00385C9A" w:rsidP="00727D8D">
            <w:pPr>
              <w:rPr>
                <w:rFonts w:ascii="Arial" w:hAnsi="Arial" w:cs="Arial"/>
                <w:b/>
                <w:sz w:val="4"/>
                <w:szCs w:val="4"/>
              </w:rPr>
            </w:pPr>
          </w:p>
          <w:p w14:paraId="77A6E79F" w14:textId="77777777" w:rsidR="00385C9A" w:rsidRPr="006540FC" w:rsidRDefault="00385C9A" w:rsidP="00727D8D">
            <w:pPr>
              <w:rPr>
                <w:rFonts w:ascii="Arial" w:hAnsi="Arial" w:cs="Arial"/>
                <w:b/>
                <w:sz w:val="16"/>
                <w:szCs w:val="16"/>
              </w:rPr>
            </w:pPr>
            <w:r w:rsidRPr="006540FC">
              <w:rPr>
                <w:rFonts w:ascii="Arial" w:hAnsi="Arial" w:cs="Arial"/>
                <w:b/>
                <w:sz w:val="16"/>
                <w:szCs w:val="16"/>
              </w:rPr>
              <w:t>Bezeichnung</w:t>
            </w:r>
          </w:p>
        </w:tc>
        <w:tc>
          <w:tcPr>
            <w:tcW w:w="1157" w:type="dxa"/>
          </w:tcPr>
          <w:p w14:paraId="5910C987" w14:textId="77777777" w:rsidR="00385C9A" w:rsidRPr="00AB0DA8" w:rsidRDefault="00385C9A" w:rsidP="00727D8D">
            <w:pPr>
              <w:rPr>
                <w:rFonts w:ascii="Arial" w:hAnsi="Arial" w:cs="Arial"/>
                <w:bCs/>
                <w:sz w:val="4"/>
                <w:szCs w:val="4"/>
              </w:rPr>
            </w:pPr>
          </w:p>
          <w:p w14:paraId="7410292A" w14:textId="77777777" w:rsidR="00385C9A" w:rsidRPr="006540FC" w:rsidRDefault="00385C9A" w:rsidP="00727D8D">
            <w:pPr>
              <w:rPr>
                <w:rFonts w:ascii="Arial" w:hAnsi="Arial" w:cs="Arial"/>
                <w:b/>
                <w:sz w:val="16"/>
                <w:szCs w:val="16"/>
              </w:rPr>
            </w:pPr>
            <w:r w:rsidRPr="00AB0DA8">
              <w:rPr>
                <w:rFonts w:ascii="Arial" w:hAnsi="Arial" w:cs="Arial"/>
                <w:bCs/>
                <w:sz w:val="16"/>
                <w:szCs w:val="16"/>
              </w:rPr>
              <w:t>Eingebaut</w:t>
            </w:r>
            <w:r>
              <w:rPr>
                <w:rFonts w:ascii="Arial" w:hAnsi="Arial" w:cs="Arial"/>
                <w:b/>
                <w:sz w:val="16"/>
                <w:szCs w:val="16"/>
              </w:rPr>
              <w:t xml:space="preserve"> Menge</w:t>
            </w:r>
          </w:p>
        </w:tc>
      </w:tr>
    </w:tbl>
    <w:p w14:paraId="5562D5C6" w14:textId="77777777" w:rsidR="002845E9" w:rsidRDefault="002845E9" w:rsidP="002845E9">
      <w:pPr>
        <w:jc w:val="left"/>
        <w:rPr>
          <w:rFonts w:ascii="Arial" w:hAnsi="Arial" w:cs="Arial"/>
          <w:sz w:val="18"/>
        </w:rPr>
        <w:sectPr w:rsidR="002845E9" w:rsidSect="002845E9">
          <w:headerReference w:type="even" r:id="rId12"/>
          <w:footerReference w:type="even" r:id="rId13"/>
          <w:footerReference w:type="default" r:id="rId14"/>
          <w:headerReference w:type="first" r:id="rId15"/>
          <w:type w:val="continuous"/>
          <w:pgSz w:w="11906" w:h="16838"/>
          <w:pgMar w:top="1440" w:right="1080" w:bottom="1440" w:left="1080" w:header="1247" w:footer="397" w:gutter="0"/>
          <w:cols w:space="708"/>
          <w:titlePg/>
          <w:docGrid w:linePitch="360"/>
        </w:sectPr>
      </w:pPr>
    </w:p>
    <w:p w14:paraId="0586AA5B" w14:textId="33D6D1A3" w:rsidR="002845E9" w:rsidRPr="006B4036" w:rsidRDefault="002845E9" w:rsidP="002845E9">
      <w:pPr>
        <w:jc w:val="left"/>
        <w:rPr>
          <w:rFonts w:ascii="Arial" w:hAnsi="Arial" w:cs="Arial"/>
          <w:b/>
          <w:i/>
          <w:sz w:val="8"/>
          <w:szCs w:val="8"/>
        </w:rPr>
      </w:pPr>
      <w:r w:rsidRPr="006540FC">
        <w:rPr>
          <w:rFonts w:ascii="Arial" w:hAnsi="Arial" w:cs="Arial"/>
          <w:b/>
          <w:i/>
          <w:sz w:val="16"/>
          <w:szCs w:val="16"/>
        </w:rPr>
        <w:t xml:space="preserve"> </w:t>
      </w:r>
      <w:r>
        <w:rPr>
          <w:rFonts w:ascii="Arial" w:hAnsi="Arial" w:cs="Arial"/>
          <w:b/>
          <w:i/>
          <w:sz w:val="16"/>
          <w:szCs w:val="16"/>
        </w:rPr>
        <w:t xml:space="preserve"> </w:t>
      </w:r>
    </w:p>
    <w:tbl>
      <w:tblPr>
        <w:tblW w:w="10079" w:type="dxa"/>
        <w:tblInd w:w="438"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1112"/>
        <w:gridCol w:w="1478"/>
        <w:gridCol w:w="6318"/>
        <w:gridCol w:w="1171"/>
      </w:tblGrid>
      <w:tr w:rsidR="002845E9" w:rsidRPr="00C212CD" w14:paraId="52780A7D" w14:textId="77777777" w:rsidTr="007677B9">
        <w:trPr>
          <w:trHeight w:val="292"/>
        </w:trPr>
        <w:tc>
          <w:tcPr>
            <w:tcW w:w="1112" w:type="dxa"/>
            <w:vAlign w:val="center"/>
          </w:tcPr>
          <w:p w14:paraId="629D018B" w14:textId="743061AE" w:rsidR="002845E9" w:rsidRDefault="002845E9" w:rsidP="00727D8D">
            <w:pPr>
              <w:jc w:val="left"/>
              <w:rPr>
                <w:rFonts w:ascii="Arial" w:hAnsi="Arial" w:cs="Arial"/>
                <w:sz w:val="16"/>
                <w:szCs w:val="16"/>
              </w:rPr>
            </w:pPr>
          </w:p>
          <w:p w14:paraId="43A11806" w14:textId="30F0F663" w:rsidR="001D15A3" w:rsidRPr="00C212CD" w:rsidRDefault="00741FB0"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{#materials}</w:t>
            </w:r>
            <w:r w:rsidRPr="00C212CD">
              <w:rPr>
                <w:rFonts w:ascii="Arial" w:hAnsi="Arial" w:cs="Arial"/>
                <w:sz w:val="16"/>
                <w:szCs w:val="16"/>
              </w:rPr>
              <w:fldChar w:fldCharType="end"/>
            </w:r>
          </w:p>
          <w:p w14:paraId="3C51202A" w14:textId="77777777" w:rsidR="002845E9" w:rsidRPr="00C212CD" w:rsidRDefault="002845E9" w:rsidP="00727D8D">
            <w:pPr>
              <w:jc w:val="left"/>
              <w:rPr>
                <w:rFonts w:ascii="Arial" w:hAnsi="Arial" w:cs="Arial"/>
                <w:sz w:val="16"/>
                <w:szCs w:val="16"/>
              </w:rPr>
            </w:pPr>
          </w:p>
        </w:tc>
        <w:tc>
          <w:tcPr>
            <w:tcW w:w="1478" w:type="dxa"/>
            <w:vAlign w:val="center"/>
          </w:tcPr>
          <w:p w14:paraId="0F4BCFF7" w14:textId="77777777" w:rsidR="002845E9" w:rsidRPr="00C212CD" w:rsidRDefault="002845E9"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{articleNumber}</w:t>
            </w:r>
            <w:r w:rsidRPr="00C212CD">
              <w:rPr>
                <w:rFonts w:ascii="Arial" w:hAnsi="Arial" w:cs="Arial"/>
                <w:sz w:val="16"/>
                <w:szCs w:val="16"/>
              </w:rPr>
              <w:fldChar w:fldCharType="end"/>
            </w:r>
          </w:p>
        </w:tc>
        <w:tc>
          <w:tcPr>
            <w:tcW w:w="6318" w:type="dxa"/>
            <w:vAlign w:val="center"/>
          </w:tcPr>
          <w:p w14:paraId="6A75EF00" w14:textId="56BD9D7E" w:rsidR="00741FB0" w:rsidRPr="00741FB0" w:rsidRDefault="002845E9" w:rsidP="00727D8D">
            <w:pPr>
              <w:jc w:val="left"/>
              <w:rPr>
                <w:rFonts w:ascii="Arial" w:hAnsi="Arial" w:cs="Arial"/>
                <w:sz w:val="16"/>
                <w:szCs w:val="16"/>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{description}</w:t>
            </w:r>
            <w:r w:rsidRPr="00C212CD">
              <w:rPr>
                <w:rFonts w:ascii="Arial" w:hAnsi="Arial" w:cs="Arial"/>
                <w:sz w:val="16"/>
                <w:szCs w:val="16"/>
              </w:rPr>
              <w:fldChar w:fldCharType="end"/>
            </w:r>
          </w:p>
        </w:tc>
        <w:tc>
          <w:tcPr>
            <w:tcW w:w="1171" w:type="dxa"/>
            <w:vAlign w:val="center"/>
          </w:tcPr>
          <w:p w14:paraId="495EBCA6" w14:textId="77777777" w:rsidR="002845E9" w:rsidRPr="00C212CD" w:rsidRDefault="002845E9" w:rsidP="00727D8D">
            <w:pPr>
              <w:rPr>
                <w:rFonts w:ascii="Arial" w:hAnsi="Arial" w:cs="Arial"/>
                <w:sz w:val="16"/>
                <w:szCs w:val="16"/>
                <w:lang w:val="de-DE"/>
              </w:rPr>
            </w:pPr>
            <w:r w:rsidRPr="00C212CD">
              <w:rPr>
                <w:rFonts w:ascii="Arial" w:hAnsi="Arial" w:cs="Arial"/>
                <w:sz w:val="16"/>
                <w:szCs w:val="16"/>
              </w:rPr>
              <w:fldChar w:fldCharType="begin">
                <w:ffData>
                  <w:name w:val=""/>
                  <w:enabled/>
                  <w:calcOnExit w:val="0"/>
                  <w:textInput/>
                </w:ffData>
              </w:fldChar>
            </w:r>
            <w:r w:rsidRPr="00C212CD">
              <w:rPr>
                <w:rFonts w:ascii="Arial" w:hAnsi="Arial" w:cs="Arial"/>
                <w:sz w:val="16"/>
                <w:szCs w:val="16"/>
              </w:rPr>
              <w:instrText xml:space="preserve"> FORMTEXT </w:instrText>
            </w:r>
            <w:r w:rsidRPr="00C212CD">
              <w:rPr>
                <w:rFonts w:ascii="Arial" w:hAnsi="Arial" w:cs="Arial"/>
                <w:sz w:val="16"/>
                <w:szCs w:val="16"/>
              </w:rPr>
            </w:r>
            <w:r w:rsidRPr="00C212CD">
              <w:rPr>
                <w:rFonts w:ascii="Arial" w:hAnsi="Arial" w:cs="Arial"/>
                <w:sz w:val="16"/>
                <w:szCs w:val="16"/>
              </w:rPr>
              <w:fldChar w:fldCharType="separate"/>
            </w:r>
            <w:r>
              <w:rPr>
                <w:rFonts w:ascii="Arial" w:hAnsi="Arial" w:cs="Arial"/>
                <w:sz w:val="16"/>
                <w:szCs w:val="16"/>
              </w:rPr>
              <w:t xml:space="preserve">{quantityUnit}{/materials}</w:t>
            </w:r>
            <w:r w:rsidRPr="00C212CD">
              <w:rPr>
                <w:rFonts w:ascii="Arial" w:hAnsi="Arial" w:cs="Arial"/>
                <w:sz w:val="16"/>
                <w:szCs w:val="16"/>
              </w:rPr>
              <w:fldChar w:fldCharType="end"/>
            </w:r>
          </w:p>
        </w:tc>
      </w:tr>
    </w:tbl>
    <w:p w14:paraId="2707CFD2" w14:textId="77777777" w:rsidR="00385C9A" w:rsidRDefault="00385C9A" w:rsidP="00385C9A">
      <w:pPr>
        <w:jc w:val="left"/>
        <w:rPr>
          <w:rFonts w:ascii="Arial" w:hAnsi="Arial" w:cs="Arial"/>
          <w:b/>
          <w:i/>
          <w:sz w:val="16"/>
          <w:szCs w:val="16"/>
        </w:rPr>
      </w:pPr>
    </w:p>
    <w:p w14:paraId="71BC7551" w14:textId="77777777" w:rsidR="00385C9A" w:rsidRDefault="00385C9A" w:rsidP="00385C9A">
      <w:pPr>
        <w:jc w:val="left"/>
        <w:rPr>
          <w:rFonts w:ascii="Arial" w:hAnsi="Arial" w:cs="Arial"/>
          <w:b/>
          <w:i/>
          <w:sz w:val="16"/>
          <w:szCs w:val="16"/>
        </w:rPr>
      </w:pPr>
    </w:p>
    <w:p w14:paraId="65ED8FF2" w14:textId="77777777" w:rsidR="00385C9A" w:rsidRDefault="00385C9A" w:rsidP="00385C9A">
      <w:pPr>
        <w:jc w:val="left"/>
        <w:rPr>
          <w:rFonts w:ascii="Arial" w:hAnsi="Arial" w:cs="Arial"/>
          <w:b/>
          <w:i/>
          <w:sz w:val="16"/>
          <w:szCs w:val="16"/>
        </w:rPr>
        <w:sectPr w:rsidR="00385C9A" w:rsidSect="00385C9A">
          <w:headerReference w:type="even" r:id="rId16"/>
          <w:footerReference w:type="even" r:id="rId17"/>
          <w:footerReference w:type="default" r:id="rId18"/>
          <w:headerReference w:type="first" r:id="rId19"/>
          <w:type w:val="continuous"/>
          <w:pgSz w:w="11906" w:h="16838"/>
          <w:pgMar w:top="720" w:right="566" w:bottom="720" w:left="624" w:header="709" w:footer="709" w:gutter="0"/>
          <w:cols w:space="708"/>
          <w:formProt w:val="0"/>
          <w:docGrid w:linePitch="360"/>
        </w:sectPr>
      </w:pPr>
    </w:p>
    <w:p w14:paraId="60294DFE" w14:textId="77777777" w:rsidR="001067E1" w:rsidRDefault="001067E1" w:rsidP="008036AE">
      <w:pPr>
        <w:jc w:val="left"/>
        <w:rPr>
          <w:rFonts w:ascii="Arial" w:hAnsi="Arial" w:cs="Arial"/>
          <w:b/>
          <w:i/>
          <w:sz w:val="16"/>
          <w:szCs w:val="16"/>
        </w:rPr>
      </w:pPr>
    </w:p>
    <w:p w14:paraId="2FDA5C5B" w14:textId="43B0C220" w:rsidR="00180B22" w:rsidRDefault="00501B23" w:rsidP="00D6369E">
      <w:r>
        <w:lastRenderedPageBreak/>
        <w:t xml:space="preserve">    </w:t>
      </w:r>
      <w:r w:rsidR="007C5971">
        <w:t xml:space="preserve">  </w:t>
      </w:r>
      <w:r w:rsidR="00180B22">
        <w:t xml:space="preserve"> </w:t>
      </w:r>
      <w:bookmarkStart w:id="4" w:name="_MON_1824269125"/>
      <w:bookmarkEnd w:id="4"/>
      <w:r w:rsidR="00707E9F">
        <w:object w:dxaOrig="12930" w:dyaOrig="3954" w14:anchorId="66C0E6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7.1pt;height:165.5pt" o:ole="">
            <v:imagedata r:id="rId20" o:title="" cropright="22804f"/>
            <o:lock v:ext="edit" aspectratio="f"/>
          </v:shape>
          <o:OLEObject Type="Embed" ProgID="Excel.Sheet.8" ShapeID="_x0000_i1025" DrawAspect="Content" ObjectID="_1848649509" r:id="rId21"/>
        </w:object>
      </w:r>
    </w:p>
    <w:p w14:paraId="6715CF0C" w14:textId="77777777" w:rsidR="00D6369E" w:rsidRDefault="00D6369E" w:rsidP="00D6369E">
      <w:pPr>
        <w:jc w:val="left"/>
      </w:pPr>
    </w:p>
    <w:p w14:paraId="4AB4DDD8" w14:textId="77777777" w:rsidR="008036AE" w:rsidRDefault="008036AE" w:rsidP="008036AE">
      <w:pPr>
        <w:rPr>
          <w:rFonts w:ascii="Arial" w:hAnsi="Arial" w:cs="Arial"/>
          <w:i/>
          <w:iCs/>
          <w:sz w:val="14"/>
        </w:rPr>
        <w:sectPr w:rsidR="008036AE" w:rsidSect="00E21820">
          <w:type w:val="continuous"/>
          <w:pgSz w:w="11906" w:h="16838"/>
          <w:pgMar w:top="720" w:right="566" w:bottom="720" w:left="624" w:header="709" w:footer="709" w:gutter="0"/>
          <w:cols w:space="708"/>
          <w:formProt w:val="0"/>
          <w:docGrid w:linePitch="360"/>
        </w:sectPr>
      </w:pPr>
    </w:p>
    <w:p w14:paraId="17AF832F" w14:textId="77777777" w:rsidR="008036AE" w:rsidRPr="009A7604" w:rsidRDefault="008036AE" w:rsidP="008036AE">
      <w:pPr>
        <w:rPr>
          <w:rFonts w:ascii="Arial" w:hAnsi="Arial" w:cs="Arial"/>
          <w:i/>
          <w:iCs/>
          <w:sz w:val="14"/>
        </w:rPr>
      </w:pPr>
    </w:p>
    <w:tbl>
      <w:tblPr>
        <w:tblW w:w="10064"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3"/>
        <w:gridCol w:w="2126"/>
        <w:gridCol w:w="2193"/>
        <w:gridCol w:w="2201"/>
        <w:gridCol w:w="1201"/>
      </w:tblGrid>
      <w:tr w:rsidR="00B5574C" w:rsidRPr="009A7604" w14:paraId="77CE2ED4" w14:textId="77777777" w:rsidTr="002D0E76">
        <w:trPr>
          <w:trHeight w:val="249"/>
        </w:trPr>
        <w:tc>
          <w:tcPr>
            <w:tcW w:w="2343" w:type="dxa"/>
            <w:tcBorders>
              <w:top w:val="single" w:sz="4" w:space="0" w:color="auto"/>
              <w:left w:val="single" w:sz="4" w:space="0" w:color="auto"/>
              <w:bottom w:val="single" w:sz="4" w:space="0" w:color="auto"/>
              <w:right w:val="single" w:sz="4" w:space="0" w:color="auto"/>
            </w:tcBorders>
            <w:vAlign w:val="center"/>
          </w:tcPr>
          <w:p w14:paraId="43486223" w14:textId="211A8321" w:rsidR="00B5574C" w:rsidRDefault="00326E8A" w:rsidP="00B5574C">
            <w:pPr>
              <w:pStyle w:val="Kopfzeile"/>
              <w:keepNext/>
              <w:keepLines/>
              <w:tabs>
                <w:tab w:val="clear" w:pos="4536"/>
                <w:tab w:val="clear" w:pos="9072"/>
              </w:tabs>
              <w:rPr>
                <w:rFonts w:ascii="Arial" w:hAnsi="Arial" w:cs="Arial"/>
                <w:b/>
                <w:bCs/>
                <w:sz w:val="16"/>
                <w:szCs w:val="14"/>
              </w:rPr>
            </w:pPr>
            <w:r>
              <w:rPr>
                <w:rFonts w:ascii="Arial" w:hAnsi="Arial" w:cs="Arial"/>
                <w:b/>
                <w:bCs/>
                <w:sz w:val="16"/>
                <w:szCs w:val="14"/>
              </w:rPr>
              <w:t>Anlagenstatus</w:t>
            </w:r>
            <w:r w:rsidR="00B5574C" w:rsidRPr="009A0033">
              <w:rPr>
                <w:rFonts w:ascii="Arial" w:hAnsi="Arial" w:cs="Arial"/>
                <w:b/>
                <w:bCs/>
                <w:sz w:val="16"/>
                <w:szCs w:val="14"/>
              </w:rPr>
              <w:t>:</w:t>
            </w:r>
          </w:p>
          <w:p w14:paraId="4AE9BE2B"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Anlagenstatus"/>
              <w:tag w:val="Anlagenstatus"/>
              <w:id w:val="-2004965013"/>
              <w:lock w:val="sdtLocked"/>
              <w:placeholder>
                <w:docPart w:val="EBFA88278B3046F09F6F2EB3FEDF1D20"/>
              </w:placeholder>
              <w:dropDownList>
                <w:listItem w:value="Wählen Sie ein Element aus."/>
                <w:listItem w:displayText="Installation Einsatzbereit" w:value="Installation Einsatzbereit"/>
                <w:listItem w:displayText="Installation läuft noch" w:value="Installation läuft noch"/>
                <w:listItem w:displayText="Probebetrieb" w:value="Probebetrieb"/>
                <w:listItem w:displayText="bedingt Einsatzbereit" w:value="bedingt Einsatzbereit"/>
                <w:listItem w:displayText="nicht Einsatzbereit" w:value="nicht Einsatzbereit"/>
                <w:listItem w:displayText="Gesperrt" w:value="Gesperrt"/>
                <w:listItem w:displayText="-" w:value="-"/>
              </w:dropDownList>
            </w:sdtPr>
            <w:sdtEndPr/>
            <w:sdtContent>
              <w:p w14:paraId="04314F37" w14:textId="6DFF2F70" w:rsidR="00B5574C" w:rsidRPr="003761F7" w:rsidRDefault="00CF043F" w:rsidP="00B5574C">
                <w:pPr>
                  <w:pStyle w:val="Kopfzeile"/>
                  <w:keepNext/>
                  <w:keepLines/>
                  <w:tabs>
                    <w:tab w:val="clear" w:pos="4536"/>
                    <w:tab w:val="clear" w:pos="9072"/>
                  </w:tabs>
                  <w:rPr>
                    <w:rFonts w:ascii="Arial" w:hAnsi="Arial" w:cs="Arial"/>
                    <w:b/>
                    <w:bCs/>
                    <w:sz w:val="8"/>
                    <w:szCs w:val="14"/>
                  </w:rPr>
                </w:pPr>
                <w:r>
                  <w:rPr>
                    <w:rFonts w:ascii="Arial" w:hAnsi="Arial" w:cs="Arial"/>
                    <w:sz w:val="16"/>
                    <w:lang w:val="en-US"/>
                  </w:rPr>
                  <w:t>Installation Einsatzbereit</w:t>
                </w:r>
              </w:p>
            </w:sdtContent>
          </w:sdt>
        </w:tc>
        <w:tc>
          <w:tcPr>
            <w:tcW w:w="2126" w:type="dxa"/>
            <w:tcBorders>
              <w:left w:val="single" w:sz="4" w:space="0" w:color="auto"/>
              <w:right w:val="single" w:sz="4" w:space="0" w:color="808080" w:themeColor="background1" w:themeShade="80"/>
            </w:tcBorders>
            <w:vAlign w:val="center"/>
          </w:tcPr>
          <w:p w14:paraId="72B8B16B" w14:textId="77777777" w:rsidR="00B5574C"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Auftrag:</w:t>
            </w:r>
          </w:p>
          <w:p w14:paraId="327B37CE"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Auftrag"/>
              <w:tag w:val="Auftrag"/>
              <w:id w:val="-1892033014"/>
              <w:lock w:val="sdtLocked"/>
              <w:placeholder>
                <w:docPart w:val="F82D1BB2EB364C0A91D53424384EE310"/>
              </w:placeholder>
              <w:dropDownList>
                <w:listItem w:value="Wählen Sie ein Element aus."/>
                <w:listItem w:displayText="Installation" w:value="Installation"/>
                <w:listItem w:displayText="Reparatur" w:value="Reparatur"/>
                <w:listItem w:displayText="Reparatur &amp; Inspektion" w:value="Reparatur &amp; Inspektion"/>
                <w:listItem w:displayText="Inspektion" w:value="Inspektion"/>
                <w:listItem w:displayText="Inbetriebnahme" w:value="Inbetriebnahme"/>
                <w:listItem w:displayText="Schulung / Einweisung" w:value="Schulung / Einweisung"/>
                <w:listItem w:displayText="Gewährleistung" w:value="Gewährleistung"/>
                <w:listItem w:displayText="Messtechnik" w:value="Messtechnik"/>
                <w:listItem w:displayText="Prüfung" w:value="Prüfung"/>
              </w:dropDownList>
            </w:sdtPr>
            <w:sdtEndPr/>
            <w:sdtContent>
              <w:p w14:paraId="3C189CE6" w14:textId="3C920C3F" w:rsidR="00B5574C" w:rsidRPr="003761F7" w:rsidRDefault="00C212CD" w:rsidP="00B5574C">
                <w:pPr>
                  <w:pStyle w:val="Kopfzeile"/>
                  <w:keepNext/>
                  <w:keepLines/>
                  <w:rPr>
                    <w:rFonts w:ascii="Arial" w:hAnsi="Arial" w:cs="Arial"/>
                    <w:sz w:val="16"/>
                    <w:lang w:val="de-DE"/>
                  </w:rPr>
                </w:pPr>
                <w:r>
                  <w:rPr>
                    <w:rFonts w:ascii="Arial" w:hAnsi="Arial" w:cs="Arial"/>
                    <w:sz w:val="16"/>
                    <w:lang w:val="en-US"/>
                  </w:rPr>
                  <w:t>Installation</w:t>
                </w:r>
              </w:p>
            </w:sdtContent>
          </w:sdt>
        </w:tc>
        <w:tc>
          <w:tcPr>
            <w:tcW w:w="2193" w:type="dxa"/>
            <w:tcBorders>
              <w:left w:val="single" w:sz="4" w:space="0" w:color="808080" w:themeColor="background1" w:themeShade="80"/>
              <w:right w:val="single" w:sz="4" w:space="0" w:color="auto"/>
            </w:tcBorders>
            <w:vAlign w:val="center"/>
          </w:tcPr>
          <w:p w14:paraId="56C23456" w14:textId="7423E1C0" w:rsidR="00B5574C" w:rsidRPr="009552ED" w:rsidRDefault="00B5574C" w:rsidP="00B5574C">
            <w:pPr>
              <w:pStyle w:val="Kopfzeile"/>
              <w:keepNext/>
              <w:keepLines/>
              <w:tabs>
                <w:tab w:val="clear" w:pos="4536"/>
                <w:tab w:val="clear" w:pos="9072"/>
              </w:tabs>
              <w:rPr>
                <w:rFonts w:ascii="Arial" w:hAnsi="Arial" w:cs="Arial"/>
                <w:b/>
                <w:bCs/>
                <w:color w:val="FF0000"/>
                <w:sz w:val="16"/>
                <w:szCs w:val="14"/>
              </w:rPr>
            </w:pPr>
            <w:r w:rsidRPr="009552ED">
              <w:rPr>
                <w:rFonts w:ascii="Arial" w:hAnsi="Arial" w:cs="Arial"/>
                <w:b/>
                <w:bCs/>
                <w:color w:val="FF0000"/>
                <w:sz w:val="16"/>
                <w:szCs w:val="14"/>
              </w:rPr>
              <w:t>Sicherheitseinrichtungen:</w:t>
            </w:r>
          </w:p>
          <w:p w14:paraId="1F986BBA" w14:textId="77777777" w:rsidR="00B5574C" w:rsidRPr="00B5574C"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Sicherheitseinrichtung"/>
              <w:tag w:val="Sicherheit"/>
              <w:id w:val="494993042"/>
              <w:lock w:val="sdtLocked"/>
              <w:placeholder>
                <w:docPart w:val="3FC4A3ABC5FB4BAF9BBD2BEBC6039911"/>
              </w:placeholder>
              <w:dropDownList>
                <w:listItem w:value="Wählen Sie ein Element aus."/>
                <w:listItem w:displayText="i.O." w:value="i.O."/>
                <w:listItem w:displayText="n.i.O." w:value="n.i.O."/>
                <w:listItem w:displayText="-" w:value="-"/>
              </w:dropDownList>
            </w:sdtPr>
            <w:sdtEndPr/>
            <w:sdtContent>
              <w:p w14:paraId="17FFA857" w14:textId="0B7A4897" w:rsidR="00B5574C" w:rsidRPr="004A05D8" w:rsidRDefault="005C6B97" w:rsidP="00B5574C">
                <w:pPr>
                  <w:pStyle w:val="Kopfzeile"/>
                  <w:keepNext/>
                  <w:keepLines/>
                  <w:rPr>
                    <w:rFonts w:ascii="Arial" w:hAnsi="Arial" w:cs="Arial"/>
                    <w:sz w:val="16"/>
                    <w:lang w:val="de-DE"/>
                  </w:rPr>
                </w:pPr>
                <w:r>
                  <w:rPr>
                    <w:rFonts w:ascii="Arial" w:hAnsi="Arial" w:cs="Arial"/>
                    <w:sz w:val="16"/>
                    <w:lang w:val="en-US"/>
                  </w:rPr>
                  <w:t>i.O.</w:t>
                </w:r>
              </w:p>
            </w:sdtContent>
          </w:sdt>
        </w:tc>
        <w:tc>
          <w:tcPr>
            <w:tcW w:w="2201" w:type="dxa"/>
            <w:tcBorders>
              <w:left w:val="single" w:sz="4" w:space="0" w:color="auto"/>
              <w:right w:val="single" w:sz="4" w:space="0" w:color="auto"/>
            </w:tcBorders>
            <w:vAlign w:val="center"/>
          </w:tcPr>
          <w:p w14:paraId="139FC892" w14:textId="77777777" w:rsidR="000E3EDB" w:rsidRDefault="000E3EDB" w:rsidP="00B5574C">
            <w:pPr>
              <w:pStyle w:val="Kopfzeile"/>
              <w:keepNext/>
              <w:keepLines/>
              <w:tabs>
                <w:tab w:val="clear" w:pos="4536"/>
                <w:tab w:val="clear" w:pos="9072"/>
              </w:tabs>
              <w:rPr>
                <w:rFonts w:ascii="Arial" w:hAnsi="Arial" w:cs="Arial"/>
                <w:b/>
                <w:bCs/>
                <w:sz w:val="16"/>
                <w:szCs w:val="14"/>
              </w:rPr>
            </w:pPr>
          </w:p>
          <w:p w14:paraId="25B6DCC7" w14:textId="73DE358B" w:rsidR="00B5574C" w:rsidRPr="009A0033"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Übernachtung</w:t>
            </w:r>
            <w:r>
              <w:rPr>
                <w:rFonts w:ascii="Arial" w:hAnsi="Arial" w:cs="Arial"/>
                <w:b/>
                <w:bCs/>
                <w:sz w:val="16"/>
                <w:szCs w:val="14"/>
              </w:rPr>
              <w:t>(en):</w:t>
            </w:r>
          </w:p>
          <w:p w14:paraId="7340883F" w14:textId="77777777" w:rsidR="00B5574C" w:rsidRDefault="00B5574C" w:rsidP="00B5574C">
            <w:pPr>
              <w:pStyle w:val="Kopfzeile"/>
              <w:keepNext/>
              <w:keepLines/>
              <w:tabs>
                <w:tab w:val="clear" w:pos="4536"/>
                <w:tab w:val="clear" w:pos="9072"/>
              </w:tabs>
              <w:rPr>
                <w:rFonts w:ascii="Arial" w:hAnsi="Arial" w:cs="Arial"/>
                <w:b/>
                <w:bCs/>
                <w:sz w:val="14"/>
                <w:szCs w:val="14"/>
              </w:rPr>
            </w:pPr>
          </w:p>
          <w:p w14:paraId="41F678C9" w14:textId="5596CA79" w:rsidR="00B5574C" w:rsidRDefault="00B5574C" w:rsidP="00B5574C">
            <w:pPr>
              <w:pStyle w:val="Kopfzeile"/>
              <w:keepNext/>
              <w:keepLines/>
              <w:tabs>
                <w:tab w:val="clear" w:pos="4536"/>
                <w:tab w:val="clear" w:pos="9072"/>
              </w:tabs>
              <w:rPr>
                <w:rFonts w:ascii="Arial" w:hAnsi="Arial" w:cs="Arial"/>
                <w:b/>
                <w:bCs/>
                <w:sz w:val="14"/>
                <w:szCs w:val="14"/>
              </w:rPr>
            </w:pPr>
            <w:r w:rsidRPr="00D6369E">
              <w:rPr>
                <w:rFonts w:ascii="Arial" w:hAnsi="Arial" w:cs="Arial"/>
                <w:b/>
                <w:bCs/>
                <w:sz w:val="14"/>
                <w:szCs w:val="14"/>
              </w:rPr>
              <w:fldChar w:fldCharType="begin">
                <w:ffData>
                  <w:name w:val="Text213"/>
                  <w:enabled/>
                  <w:calcOnExit w:val="0"/>
                  <w:textInput/>
                </w:ffData>
              </w:fldChar>
            </w:r>
            <w:r w:rsidRPr="00D6369E">
              <w:rPr>
                <w:rFonts w:ascii="Arial" w:hAnsi="Arial" w:cs="Arial"/>
                <w:b/>
                <w:bCs/>
                <w:sz w:val="14"/>
                <w:szCs w:val="14"/>
              </w:rPr>
              <w:instrText xml:space="preserve"> FORMTEXT </w:instrText>
            </w:r>
            <w:r w:rsidRPr="00D6369E">
              <w:rPr>
                <w:rFonts w:ascii="Arial" w:hAnsi="Arial" w:cs="Arial"/>
                <w:b/>
                <w:bCs/>
                <w:sz w:val="14"/>
                <w:szCs w:val="14"/>
              </w:rPr>
            </w:r>
            <w:r w:rsidRPr="00D6369E">
              <w:rPr>
                <w:rFonts w:ascii="Arial" w:hAnsi="Arial" w:cs="Arial"/>
                <w:b/>
                <w:bCs/>
                <w:sz w:val="14"/>
                <w:szCs w:val="14"/>
              </w:rPr>
              <w:fldChar w:fldCharType="separate"/>
            </w:r>
            <w:r w:rsidR="00582883">
              <w:rPr>
                <w:rFonts w:ascii="Arial" w:hAnsi="Arial" w:cs="Arial"/>
                <w:b/>
                <w:bCs/>
                <w:sz w:val="14"/>
                <w:szCs w:val="14"/>
              </w:rPr>
              <w:t> </w:t>
            </w:r>
            <w:r w:rsidR="00582883">
              <w:rPr>
                <w:rFonts w:ascii="Arial" w:hAnsi="Arial" w:cs="Arial"/>
                <w:b/>
                <w:bCs/>
                <w:sz w:val="14"/>
                <w:szCs w:val="14"/>
              </w:rPr>
              <w:t> </w:t>
            </w:r>
            <w:r w:rsidR="00582883">
              <w:rPr>
                <w:rFonts w:ascii="Arial" w:hAnsi="Arial" w:cs="Arial"/>
                <w:b/>
                <w:bCs/>
                <w:sz w:val="14"/>
                <w:szCs w:val="14"/>
              </w:rPr>
              <w:t> </w:t>
            </w:r>
            <w:r w:rsidR="00582883">
              <w:rPr>
                <w:rFonts w:ascii="Arial" w:hAnsi="Arial" w:cs="Arial"/>
                <w:b/>
                <w:bCs/>
                <w:sz w:val="14"/>
                <w:szCs w:val="14"/>
              </w:rPr>
              <w:t> </w:t>
            </w:r>
            <w:r w:rsidR="00582883">
              <w:rPr>
                <w:rFonts w:ascii="Arial" w:hAnsi="Arial" w:cs="Arial"/>
                <w:b/>
                <w:bCs/>
                <w:sz w:val="14"/>
                <w:szCs w:val="14"/>
              </w:rPr>
              <w:t> </w:t>
            </w:r>
            <w:r w:rsidRPr="00D6369E">
              <w:rPr>
                <w:rFonts w:ascii="Arial" w:hAnsi="Arial" w:cs="Arial"/>
                <w:b/>
                <w:bCs/>
                <w:sz w:val="14"/>
                <w:szCs w:val="14"/>
              </w:rPr>
              <w:fldChar w:fldCharType="end"/>
            </w:r>
          </w:p>
          <w:p w14:paraId="693A40AC" w14:textId="77777777" w:rsidR="00127063" w:rsidRPr="0034213C" w:rsidRDefault="00127063" w:rsidP="00B5574C">
            <w:pPr>
              <w:pStyle w:val="Kopfzeile"/>
              <w:keepNext/>
              <w:keepLines/>
              <w:tabs>
                <w:tab w:val="clear" w:pos="4536"/>
                <w:tab w:val="clear" w:pos="9072"/>
              </w:tabs>
              <w:rPr>
                <w:rFonts w:ascii="Arial" w:hAnsi="Arial" w:cs="Arial"/>
                <w:b/>
                <w:sz w:val="10"/>
                <w:szCs w:val="10"/>
              </w:rPr>
            </w:pPr>
          </w:p>
          <w:p w14:paraId="1721AF07" w14:textId="77777777" w:rsidR="00043FA0" w:rsidRDefault="00127063" w:rsidP="00731A2C">
            <w:pPr>
              <w:rPr>
                <w:rFonts w:ascii="Arial" w:hAnsi="Arial" w:cs="Arial"/>
                <w:b/>
                <w:vanish/>
                <w:sz w:val="14"/>
                <w:szCs w:val="14"/>
              </w:rPr>
            </w:pPr>
            <w:r w:rsidRPr="00D67DF1">
              <w:rPr>
                <w:rFonts w:ascii="Arial" w:hAnsi="Arial" w:cs="Arial"/>
                <w:b/>
                <w:vanish/>
                <w:color w:val="FF0000"/>
                <w:sz w:val="16"/>
                <w:szCs w:val="20"/>
              </w:rPr>
              <w:t>Hotelkosten</w:t>
            </w:r>
            <w:r w:rsidR="00D67DF1" w:rsidRPr="00D67DF1">
              <w:rPr>
                <w:rFonts w:ascii="Arial" w:hAnsi="Arial" w:cs="Arial"/>
                <w:b/>
                <w:vanish/>
                <w:color w:val="FF0000"/>
                <w:sz w:val="16"/>
                <w:szCs w:val="20"/>
              </w:rPr>
              <w:t>:</w:t>
            </w:r>
            <w:r w:rsidR="0076592E" w:rsidRPr="00D67DF1">
              <w:rPr>
                <w:rFonts w:ascii="Arial" w:hAnsi="Arial" w:cs="Arial"/>
                <w:b/>
                <w:vanish/>
                <w:color w:val="FF0000"/>
                <w:sz w:val="16"/>
                <w:szCs w:val="20"/>
              </w:rPr>
              <w:t xml:space="preserve"> </w:t>
            </w:r>
            <w:r w:rsidR="0076592E" w:rsidRPr="00D67DF1">
              <w:rPr>
                <w:rFonts w:ascii="Arial" w:hAnsi="Arial" w:cs="Arial"/>
                <w:b/>
                <w:vanish/>
                <w:sz w:val="14"/>
                <w:szCs w:val="14"/>
              </w:rPr>
              <w:fldChar w:fldCharType="begin">
                <w:ffData>
                  <w:name w:val=""/>
                  <w:enabled/>
                  <w:calcOnExit w:val="0"/>
                  <w:textInput/>
                </w:ffData>
              </w:fldChar>
            </w:r>
            <w:r w:rsidR="0076592E" w:rsidRPr="00D67DF1">
              <w:rPr>
                <w:rFonts w:ascii="Arial" w:hAnsi="Arial" w:cs="Arial"/>
                <w:b/>
                <w:vanish/>
                <w:sz w:val="14"/>
                <w:szCs w:val="14"/>
                <w:lang w:val="it-IT"/>
              </w:rPr>
              <w:instrText xml:space="preserve"> FORMTEXT </w:instrText>
            </w:r>
            <w:r w:rsidR="0076592E" w:rsidRPr="00D67DF1">
              <w:rPr>
                <w:rFonts w:ascii="Arial" w:hAnsi="Arial" w:cs="Arial"/>
                <w:b/>
                <w:vanish/>
                <w:sz w:val="14"/>
                <w:szCs w:val="14"/>
              </w:rPr>
            </w:r>
            <w:r w:rsidR="0076592E" w:rsidRPr="00D67DF1">
              <w:rPr>
                <w:rFonts w:ascii="Arial" w:hAnsi="Arial" w:cs="Arial"/>
                <w:b/>
                <w:vanish/>
                <w:sz w:val="14"/>
                <w:szCs w:val="14"/>
              </w:rPr>
              <w:fldChar w:fldCharType="separate"/>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FC5DD9">
              <w:rPr>
                <w:rFonts w:ascii="Arial" w:hAnsi="Arial" w:cs="Arial"/>
                <w:b/>
                <w:vanish/>
                <w:sz w:val="14"/>
                <w:szCs w:val="14"/>
              </w:rPr>
              <w:t> </w:t>
            </w:r>
            <w:r w:rsidR="0076592E" w:rsidRPr="00D67DF1">
              <w:rPr>
                <w:rFonts w:ascii="Arial" w:hAnsi="Arial" w:cs="Arial"/>
                <w:b/>
                <w:vanish/>
                <w:sz w:val="14"/>
                <w:szCs w:val="14"/>
              </w:rPr>
              <w:fldChar w:fldCharType="end"/>
            </w:r>
          </w:p>
          <w:p w14:paraId="15C1FECA" w14:textId="37DC4F78" w:rsidR="00C864BC" w:rsidRPr="00C864BC" w:rsidRDefault="00C864BC" w:rsidP="00731A2C">
            <w:pPr>
              <w:rPr>
                <w:rFonts w:ascii="Arial" w:hAnsi="Arial" w:cs="Arial"/>
                <w:b/>
                <w:bCs/>
                <w:sz w:val="10"/>
                <w:szCs w:val="10"/>
              </w:rPr>
            </w:pPr>
          </w:p>
        </w:tc>
        <w:tc>
          <w:tcPr>
            <w:tcW w:w="1201" w:type="dxa"/>
            <w:tcBorders>
              <w:left w:val="single" w:sz="4" w:space="0" w:color="auto"/>
              <w:right w:val="single" w:sz="4" w:space="0" w:color="auto"/>
            </w:tcBorders>
            <w:vAlign w:val="center"/>
          </w:tcPr>
          <w:p w14:paraId="5B9B694F" w14:textId="77777777" w:rsidR="00B5574C" w:rsidRDefault="00B5574C" w:rsidP="00B5574C">
            <w:pPr>
              <w:pStyle w:val="Kopfzeile"/>
              <w:keepNext/>
              <w:keepLines/>
              <w:tabs>
                <w:tab w:val="clear" w:pos="4536"/>
                <w:tab w:val="clear" w:pos="9072"/>
              </w:tabs>
              <w:rPr>
                <w:rFonts w:ascii="Arial" w:hAnsi="Arial" w:cs="Arial"/>
                <w:b/>
                <w:bCs/>
                <w:sz w:val="16"/>
                <w:szCs w:val="14"/>
              </w:rPr>
            </w:pPr>
          </w:p>
          <w:p w14:paraId="4B8907FF" w14:textId="3751E3C2" w:rsidR="00B5574C" w:rsidRDefault="00B5574C" w:rsidP="00B5574C">
            <w:pPr>
              <w:pStyle w:val="Kopfzeile"/>
              <w:keepNext/>
              <w:keepLines/>
              <w:tabs>
                <w:tab w:val="clear" w:pos="4536"/>
                <w:tab w:val="clear" w:pos="9072"/>
              </w:tabs>
              <w:rPr>
                <w:rFonts w:ascii="Arial" w:hAnsi="Arial" w:cs="Arial"/>
                <w:b/>
                <w:bCs/>
                <w:sz w:val="16"/>
                <w:szCs w:val="14"/>
              </w:rPr>
            </w:pPr>
            <w:r w:rsidRPr="009A0033">
              <w:rPr>
                <w:rFonts w:ascii="Arial" w:hAnsi="Arial" w:cs="Arial"/>
                <w:b/>
                <w:bCs/>
                <w:sz w:val="16"/>
                <w:szCs w:val="14"/>
              </w:rPr>
              <w:t>Folgeeinsatz</w:t>
            </w:r>
            <w:r>
              <w:rPr>
                <w:rFonts w:ascii="Arial" w:hAnsi="Arial" w:cs="Arial"/>
                <w:b/>
                <w:bCs/>
                <w:sz w:val="16"/>
                <w:szCs w:val="14"/>
              </w:rPr>
              <w:t>:</w:t>
            </w:r>
          </w:p>
          <w:p w14:paraId="6304A4FD" w14:textId="77777777" w:rsidR="00B5574C" w:rsidRPr="009A0033" w:rsidRDefault="00B5574C" w:rsidP="00B5574C">
            <w:pPr>
              <w:pStyle w:val="Kopfzeile"/>
              <w:keepNext/>
              <w:keepLines/>
              <w:tabs>
                <w:tab w:val="clear" w:pos="4536"/>
                <w:tab w:val="clear" w:pos="9072"/>
              </w:tabs>
              <w:rPr>
                <w:rFonts w:ascii="Arial" w:hAnsi="Arial" w:cs="Arial"/>
                <w:b/>
                <w:bCs/>
                <w:sz w:val="16"/>
                <w:szCs w:val="14"/>
              </w:rPr>
            </w:pPr>
          </w:p>
          <w:sdt>
            <w:sdtPr>
              <w:rPr>
                <w:rFonts w:ascii="Arial" w:hAnsi="Arial" w:cs="Arial"/>
                <w:sz w:val="16"/>
                <w:lang w:val="en-US"/>
              </w:rPr>
              <w:alias w:val="Folgeeinsatz"/>
              <w:tag w:val="Folgeeinsatz"/>
              <w:id w:val="-216667776"/>
              <w:lock w:val="sdtLocked"/>
              <w:placeholder>
                <w:docPart w:val="86A66FE0EE6F460DB9D5A2E81CE7EEA4"/>
              </w:placeholder>
              <w:dropDownList>
                <w:listItem w:value="Wählen Sie ein Element aus."/>
                <w:listItem w:displayText="Ja" w:value="Ja"/>
                <w:listItem w:displayText="Nein" w:value="Nein"/>
                <w:listItem w:displayText="-" w:value="-"/>
              </w:dropDownList>
            </w:sdtPr>
            <w:sdtEndPr/>
            <w:sdtContent>
              <w:p w14:paraId="443A7891" w14:textId="5E716DAF" w:rsidR="00B5574C" w:rsidRDefault="005C6B97" w:rsidP="00B5574C">
                <w:pPr>
                  <w:pStyle w:val="Kopfzeile"/>
                  <w:keepNext/>
                  <w:keepLines/>
                  <w:tabs>
                    <w:tab w:val="clear" w:pos="4536"/>
                    <w:tab w:val="clear" w:pos="9072"/>
                  </w:tabs>
                  <w:rPr>
                    <w:rFonts w:ascii="Arial" w:hAnsi="Arial" w:cs="Arial"/>
                    <w:b/>
                    <w:bCs/>
                    <w:sz w:val="14"/>
                    <w:szCs w:val="14"/>
                  </w:rPr>
                </w:pPr>
                <w:r>
                  <w:rPr>
                    <w:rFonts w:ascii="Arial" w:hAnsi="Arial" w:cs="Arial"/>
                    <w:sz w:val="16"/>
                    <w:lang w:val="en-US"/>
                  </w:rPr>
                  <w:t>Nein</w:t>
                </w:r>
              </w:p>
            </w:sdtContent>
          </w:sdt>
          <w:p w14:paraId="0D01D9B0" w14:textId="77777777" w:rsidR="00B5574C" w:rsidRPr="00D6369E" w:rsidRDefault="00B5574C" w:rsidP="00B5574C">
            <w:pPr>
              <w:pStyle w:val="Kopfzeile"/>
              <w:keepNext/>
              <w:keepLines/>
              <w:tabs>
                <w:tab w:val="clear" w:pos="4536"/>
                <w:tab w:val="clear" w:pos="9072"/>
              </w:tabs>
              <w:jc w:val="both"/>
              <w:rPr>
                <w:rFonts w:ascii="Arial" w:hAnsi="Arial" w:cs="Arial"/>
                <w:i/>
                <w:iCs/>
                <w:sz w:val="14"/>
                <w:szCs w:val="14"/>
              </w:rPr>
            </w:pPr>
          </w:p>
        </w:tc>
      </w:tr>
    </w:tbl>
    <w:p w14:paraId="3BE77B25" w14:textId="77777777" w:rsidR="00164A0A" w:rsidRPr="009A7604" w:rsidRDefault="00164A0A" w:rsidP="00164A0A">
      <w:pPr>
        <w:pStyle w:val="Kopfzeile"/>
        <w:keepNext/>
        <w:keepLines/>
        <w:tabs>
          <w:tab w:val="clear" w:pos="4536"/>
          <w:tab w:val="clear" w:pos="9072"/>
        </w:tabs>
        <w:rPr>
          <w:rFonts w:ascii="Arial" w:hAnsi="Arial" w:cs="Arial"/>
          <w:b/>
          <w:bCs/>
          <w:i/>
          <w:iCs/>
          <w:sz w:val="20"/>
        </w:rPr>
      </w:pPr>
    </w:p>
    <w:tbl>
      <w:tblPr>
        <w:tblW w:w="0" w:type="auto"/>
        <w:jc w:val="center"/>
        <w:tblBorders>
          <w:top w:val="dotted" w:sz="4" w:space="0" w:color="auto"/>
        </w:tblBorders>
        <w:tblLook w:val="04A0" w:firstRow="1" w:lastRow="0" w:firstColumn="1" w:lastColumn="0" w:noHBand="0" w:noVBand="1"/>
      </w:tblPr>
      <w:tblGrid>
        <w:gridCol w:w="2511"/>
        <w:gridCol w:w="1002"/>
        <w:gridCol w:w="2603"/>
        <w:gridCol w:w="1228"/>
        <w:gridCol w:w="2745"/>
      </w:tblGrid>
      <w:tr w:rsidR="00164A0A" w:rsidRPr="009A7604" w14:paraId="0389F7D0" w14:textId="77777777" w:rsidTr="002B74D1">
        <w:trPr>
          <w:jc w:val="center"/>
        </w:trPr>
        <w:tc>
          <w:tcPr>
            <w:tcW w:w="2511" w:type="dxa"/>
            <w:tcBorders>
              <w:top w:val="nil"/>
            </w:tcBorders>
          </w:tcPr>
          <w:p w14:paraId="3A6C054C" w14:textId="77777777" w:rsidR="00180B22" w:rsidRDefault="00180B22" w:rsidP="00CF4F9C">
            <w:pPr>
              <w:pStyle w:val="Kopfzeile"/>
              <w:keepNext/>
              <w:keepLines/>
              <w:tabs>
                <w:tab w:val="clear" w:pos="4536"/>
                <w:tab w:val="clear" w:pos="9072"/>
              </w:tabs>
              <w:jc w:val="both"/>
              <w:rPr>
                <w:rFonts w:ascii="Arial" w:hAnsi="Arial" w:cs="Arial"/>
                <w:b/>
                <w:bCs/>
                <w:i/>
                <w:iCs/>
                <w:sz w:val="24"/>
                <w:szCs w:val="24"/>
              </w:rPr>
            </w:pPr>
          </w:p>
          <w:p w14:paraId="5D13F9B1" w14:textId="6B80D8D4" w:rsidR="00164A0A" w:rsidRPr="009A7604" w:rsidRDefault="00CC6661" w:rsidP="00CF4F9C">
            <w:pPr>
              <w:pStyle w:val="Kopfzeile"/>
              <w:keepNext/>
              <w:keepLines/>
              <w:tabs>
                <w:tab w:val="clear" w:pos="4536"/>
                <w:tab w:val="clear" w:pos="9072"/>
              </w:tabs>
              <w:jc w:val="both"/>
              <w:rPr>
                <w:rFonts w:ascii="Arial" w:hAnsi="Arial" w:cs="Arial"/>
                <w:b/>
                <w:bCs/>
                <w:i/>
                <w:iCs/>
                <w:sz w:val="24"/>
                <w:szCs w:val="24"/>
              </w:rPr>
            </w:pPr>
            <w:r>
              <w:rPr>
                <w:rFonts w:ascii="Arial" w:hAnsi="Arial" w:cs="Arial"/>
                <w:b/>
                <w:bCs/>
                <w:i/>
                <w:iCs/>
                <w:sz w:val="24"/>
                <w:szCs w:val="24"/>
              </w:rPr>
              <w:t xml:space="preserve"> </w:t>
            </w:r>
            <w:r w:rsidR="00164A0A" w:rsidRPr="002B74D1">
              <w:rPr>
                <w:rFonts w:ascii="Arial" w:hAnsi="Arial" w:cs="Arial"/>
                <w:b/>
                <w:bCs/>
                <w:i/>
                <w:iCs/>
                <w:sz w:val="20"/>
                <w:szCs w:val="24"/>
              </w:rPr>
              <w:t>Namen in Druckschrift</w:t>
            </w:r>
            <w:r w:rsidR="00AC65E1">
              <w:rPr>
                <w:rFonts w:ascii="Arial" w:hAnsi="Arial" w:cs="Arial"/>
                <w:b/>
                <w:bCs/>
                <w:i/>
                <w:iCs/>
                <w:sz w:val="20"/>
                <w:szCs w:val="24"/>
              </w:rPr>
              <w:t xml:space="preserve"> (Für Unterschrift)</w:t>
            </w:r>
          </w:p>
        </w:tc>
        <w:tc>
          <w:tcPr>
            <w:tcW w:w="1002" w:type="dxa"/>
            <w:tcBorders>
              <w:top w:val="nil"/>
            </w:tcBorders>
          </w:tcPr>
          <w:p w14:paraId="625EE745" w14:textId="77777777" w:rsidR="00180B22" w:rsidRDefault="00180B22" w:rsidP="00180B22">
            <w:pPr>
              <w:pStyle w:val="Kopfzeile"/>
              <w:keepNext/>
              <w:keepLines/>
              <w:tabs>
                <w:tab w:val="clear" w:pos="4536"/>
                <w:tab w:val="clear" w:pos="9072"/>
              </w:tabs>
              <w:jc w:val="both"/>
              <w:rPr>
                <w:rFonts w:ascii="Arial" w:hAnsi="Arial" w:cs="Arial"/>
                <w:b/>
                <w:bCs/>
                <w:i/>
                <w:iCs/>
                <w:sz w:val="24"/>
                <w:szCs w:val="24"/>
                <w:u w:val="single"/>
              </w:rPr>
            </w:pPr>
          </w:p>
          <w:p w14:paraId="6DDB3873" w14:textId="77777777" w:rsidR="00164A0A" w:rsidRPr="009A7604" w:rsidRDefault="00FD62F0" w:rsidP="00180B22">
            <w:pPr>
              <w:pStyle w:val="Kopfzeile"/>
              <w:keepNext/>
              <w:keepLines/>
              <w:tabs>
                <w:tab w:val="clear" w:pos="4536"/>
                <w:tab w:val="clear" w:pos="9072"/>
              </w:tabs>
              <w:jc w:val="both"/>
              <w:rPr>
                <w:rFonts w:ascii="Arial" w:hAnsi="Arial" w:cs="Arial"/>
                <w:b/>
                <w:bCs/>
                <w:i/>
                <w:iCs/>
                <w:sz w:val="24"/>
                <w:szCs w:val="24"/>
                <w:u w:val="single"/>
              </w:rPr>
            </w:pPr>
            <w:r w:rsidRPr="00FD62F0">
              <w:rPr>
                <w:rFonts w:ascii="Arial" w:hAnsi="Arial" w:cs="Arial"/>
                <w:b/>
                <w:bCs/>
                <w:i/>
                <w:iCs/>
                <w:sz w:val="24"/>
                <w:szCs w:val="24"/>
              </w:rPr>
              <w:t xml:space="preserve"> </w:t>
            </w:r>
            <w:r w:rsidR="00164A0A" w:rsidRPr="002B74D1">
              <w:rPr>
                <w:rFonts w:ascii="Arial" w:hAnsi="Arial" w:cs="Arial"/>
                <w:b/>
                <w:bCs/>
                <w:i/>
                <w:iCs/>
                <w:sz w:val="20"/>
                <w:szCs w:val="24"/>
                <w:u w:val="single"/>
              </w:rPr>
              <w:t>Kunde:</w:t>
            </w:r>
          </w:p>
        </w:tc>
        <w:tc>
          <w:tcPr>
            <w:tcW w:w="2603" w:type="dxa"/>
            <w:tcBorders>
              <w:top w:val="nil"/>
            </w:tcBorders>
          </w:tcPr>
          <w:p w14:paraId="0E1193AF" w14:textId="77777777" w:rsidR="00180B22" w:rsidRDefault="00180B22" w:rsidP="007400F0">
            <w:pPr>
              <w:pStyle w:val="Kopfzeile"/>
              <w:keepNext/>
              <w:keepLines/>
              <w:tabs>
                <w:tab w:val="clear" w:pos="4536"/>
                <w:tab w:val="clear" w:pos="9072"/>
              </w:tabs>
              <w:jc w:val="both"/>
              <w:rPr>
                <w:rFonts w:ascii="Arial" w:hAnsi="Arial" w:cs="Arial"/>
                <w:b/>
                <w:bCs/>
                <w:sz w:val="24"/>
                <w:szCs w:val="24"/>
                <w:u w:val="single"/>
              </w:rPr>
            </w:pPr>
          </w:p>
          <w:p w14:paraId="535B5672" w14:textId="7D8150DE" w:rsidR="00164A0A" w:rsidRPr="007806D8" w:rsidRDefault="006349CC" w:rsidP="000D5FB4">
            <w:pPr>
              <w:pStyle w:val="Kopfzeile"/>
              <w:keepNext/>
              <w:keepLines/>
              <w:tabs>
                <w:tab w:val="clear" w:pos="4536"/>
                <w:tab w:val="clear" w:pos="9072"/>
              </w:tabs>
              <w:jc w:val="both"/>
              <w:rPr>
                <w:rFonts w:ascii="Arial" w:hAnsi="Arial" w:cs="Arial"/>
                <w:b/>
                <w:bCs/>
                <w:i/>
                <w:iCs/>
                <w:sz w:val="24"/>
                <w:szCs w:val="24"/>
                <w:u w:val="single"/>
              </w:rPr>
            </w:pPr>
            <w:r w:rsidRPr="007806D8">
              <w:rPr>
                <w:rFonts w:ascii="Arial" w:hAnsi="Arial" w:cs="Arial"/>
                <w:b/>
                <w:sz w:val="20"/>
                <w:szCs w:val="16"/>
                <w:u w:val="single"/>
              </w:rPr>
              <w:fldChar w:fldCharType="begin">
                <w:ffData>
                  <w:name w:val=""/>
                  <w:enabled/>
                  <w:calcOnExit w:val="0"/>
                  <w:textInput/>
                </w:ffData>
              </w:fldChar>
            </w:r>
            <w:r w:rsidRPr="007806D8">
              <w:rPr>
                <w:rFonts w:ascii="Arial" w:hAnsi="Arial" w:cs="Arial"/>
                <w:b/>
                <w:sz w:val="20"/>
                <w:szCs w:val="16"/>
                <w:u w:val="single"/>
              </w:rPr>
              <w:instrText xml:space="preserve"> FORMTEXT </w:instrText>
            </w:r>
            <w:r w:rsidRPr="007806D8">
              <w:rPr>
                <w:rFonts w:ascii="Arial" w:hAnsi="Arial" w:cs="Arial"/>
                <w:b/>
                <w:sz w:val="20"/>
                <w:szCs w:val="16"/>
                <w:u w:val="single"/>
              </w:rPr>
            </w:r>
            <w:r w:rsidRPr="007806D8">
              <w:rPr>
                <w:rFonts w:ascii="Arial" w:hAnsi="Arial" w:cs="Arial"/>
                <w:b/>
                <w:sz w:val="20"/>
                <w:szCs w:val="16"/>
                <w:u w:val="single"/>
              </w:rPr>
              <w:fldChar w:fldCharType="separate"/>
            </w:r>
            <w:r>
              <w:rPr>
                <w:rFonts w:ascii="Arial" w:hAnsi="Arial" w:cs="Arial"/>
                <w:b/>
                <w:sz w:val="20"/>
                <w:szCs w:val="16"/>
                <w:u w:val="single"/>
              </w:rPr>
              <w:t xml:space="preserve">{signedByName}</w:t>
            </w:r>
            <w:r w:rsidRPr="007806D8">
              <w:rPr>
                <w:rFonts w:ascii="Arial" w:hAnsi="Arial" w:cs="Arial"/>
                <w:b/>
                <w:sz w:val="20"/>
                <w:szCs w:val="16"/>
                <w:u w:val="single"/>
              </w:rPr>
              <w:fldChar w:fldCharType="end"/>
            </w:r>
          </w:p>
        </w:tc>
        <w:tc>
          <w:tcPr>
            <w:tcW w:w="1224" w:type="dxa"/>
            <w:tcBorders>
              <w:top w:val="nil"/>
            </w:tcBorders>
          </w:tcPr>
          <w:p w14:paraId="72104441" w14:textId="77777777" w:rsidR="00180B22" w:rsidRDefault="00180B22" w:rsidP="00F10638">
            <w:pPr>
              <w:pStyle w:val="Kopfzeile"/>
              <w:keepNext/>
              <w:keepLines/>
              <w:tabs>
                <w:tab w:val="clear" w:pos="4536"/>
                <w:tab w:val="clear" w:pos="9072"/>
              </w:tabs>
              <w:jc w:val="left"/>
              <w:rPr>
                <w:rFonts w:ascii="Arial" w:hAnsi="Arial" w:cs="Arial"/>
                <w:b/>
                <w:bCs/>
                <w:i/>
                <w:iCs/>
                <w:sz w:val="24"/>
                <w:szCs w:val="24"/>
                <w:u w:val="single"/>
              </w:rPr>
            </w:pPr>
          </w:p>
          <w:p w14:paraId="75176094" w14:textId="2D22D5EA" w:rsidR="00164A0A" w:rsidRPr="009A7604" w:rsidRDefault="00F10638" w:rsidP="00F10638">
            <w:pPr>
              <w:pStyle w:val="Kopfzeile"/>
              <w:keepNext/>
              <w:keepLines/>
              <w:tabs>
                <w:tab w:val="clear" w:pos="4536"/>
                <w:tab w:val="clear" w:pos="9072"/>
              </w:tabs>
              <w:jc w:val="left"/>
              <w:rPr>
                <w:rFonts w:ascii="Arial" w:hAnsi="Arial" w:cs="Arial"/>
                <w:b/>
                <w:bCs/>
                <w:i/>
                <w:iCs/>
                <w:sz w:val="24"/>
                <w:szCs w:val="24"/>
                <w:u w:val="single"/>
              </w:rPr>
            </w:pPr>
            <w:r>
              <w:rPr>
                <w:rFonts w:ascii="Arial" w:hAnsi="Arial" w:cs="Arial"/>
                <w:b/>
                <w:bCs/>
                <w:i/>
                <w:iCs/>
                <w:sz w:val="20"/>
                <w:szCs w:val="24"/>
                <w:u w:val="single"/>
              </w:rPr>
              <w:t>Techniker</w:t>
            </w:r>
            <w:r w:rsidR="00164A0A" w:rsidRPr="002B74D1">
              <w:rPr>
                <w:rFonts w:ascii="Arial" w:hAnsi="Arial" w:cs="Arial"/>
                <w:b/>
                <w:bCs/>
                <w:i/>
                <w:iCs/>
                <w:sz w:val="20"/>
                <w:szCs w:val="24"/>
                <w:u w:val="single"/>
              </w:rPr>
              <w:t>:</w:t>
            </w:r>
          </w:p>
        </w:tc>
        <w:tc>
          <w:tcPr>
            <w:tcW w:w="2745" w:type="dxa"/>
            <w:tcBorders>
              <w:top w:val="nil"/>
              <w:bottom w:val="nil"/>
            </w:tcBorders>
          </w:tcPr>
          <w:p w14:paraId="1CE10E6C" w14:textId="77777777" w:rsidR="00164A0A" w:rsidRDefault="00164A0A" w:rsidP="001317A3">
            <w:pPr>
              <w:pStyle w:val="Kopfzeile"/>
              <w:keepNext/>
              <w:keepLines/>
              <w:tabs>
                <w:tab w:val="clear" w:pos="4536"/>
                <w:tab w:val="clear" w:pos="9072"/>
              </w:tabs>
              <w:jc w:val="both"/>
              <w:rPr>
                <w:rFonts w:ascii="Arial" w:hAnsi="Arial" w:cs="Arial"/>
                <w:bCs/>
                <w:sz w:val="24"/>
                <w:szCs w:val="24"/>
                <w:u w:val="single"/>
              </w:rPr>
            </w:pPr>
          </w:p>
          <w:p w14:paraId="00F2F412" w14:textId="0126C56B" w:rsidR="007806D8" w:rsidRPr="001317A3" w:rsidRDefault="007806D8" w:rsidP="000D5FB4">
            <w:pPr>
              <w:pStyle w:val="Kopfzeile"/>
              <w:keepNext/>
              <w:keepLines/>
              <w:tabs>
                <w:tab w:val="clear" w:pos="4536"/>
                <w:tab w:val="clear" w:pos="9072"/>
              </w:tabs>
              <w:jc w:val="both"/>
              <w:rPr>
                <w:rFonts w:ascii="Arial" w:hAnsi="Arial" w:cs="Arial"/>
                <w:b/>
                <w:bCs/>
                <w:iCs/>
                <w:sz w:val="24"/>
                <w:szCs w:val="24"/>
                <w:u w:val="single"/>
              </w:rPr>
            </w:pPr>
            <w:r w:rsidRPr="007806D8">
              <w:rPr>
                <w:rFonts w:ascii="Arial" w:hAnsi="Arial" w:cs="Arial"/>
                <w:b/>
                <w:sz w:val="20"/>
                <w:szCs w:val="16"/>
                <w:u w:val="single"/>
              </w:rPr>
              <w:fldChar w:fldCharType="begin">
                <w:ffData>
                  <w:name w:val=""/>
                  <w:enabled/>
                  <w:calcOnExit w:val="0"/>
                  <w:textInput/>
                </w:ffData>
              </w:fldChar>
            </w:r>
            <w:r w:rsidRPr="007806D8">
              <w:rPr>
                <w:rFonts w:ascii="Arial" w:hAnsi="Arial" w:cs="Arial"/>
                <w:b/>
                <w:sz w:val="20"/>
                <w:szCs w:val="16"/>
                <w:u w:val="single"/>
              </w:rPr>
              <w:instrText xml:space="preserve"> FORMTEXT </w:instrText>
            </w:r>
            <w:r w:rsidRPr="007806D8">
              <w:rPr>
                <w:rFonts w:ascii="Arial" w:hAnsi="Arial" w:cs="Arial"/>
                <w:b/>
                <w:sz w:val="20"/>
                <w:szCs w:val="16"/>
                <w:u w:val="single"/>
              </w:rPr>
            </w:r>
            <w:r w:rsidRPr="007806D8">
              <w:rPr>
                <w:rFonts w:ascii="Arial" w:hAnsi="Arial" w:cs="Arial"/>
                <w:b/>
                <w:sz w:val="20"/>
                <w:szCs w:val="16"/>
                <w:u w:val="single"/>
              </w:rPr>
              <w:fldChar w:fldCharType="separate"/>
            </w:r>
            <w:r>
              <w:rPr>
                <w:rFonts w:ascii="Arial" w:hAnsi="Arial" w:cs="Arial"/>
                <w:b/>
                <w:sz w:val="20"/>
                <w:szCs w:val="16"/>
                <w:u w:val="single"/>
              </w:rPr>
              <w:t xml:space="preserve">{technicianNameSignature}</w:t>
            </w:r>
            <w:r w:rsidRPr="007806D8">
              <w:rPr>
                <w:rFonts w:ascii="Arial" w:hAnsi="Arial" w:cs="Arial"/>
                <w:b/>
                <w:sz w:val="20"/>
                <w:szCs w:val="16"/>
                <w:u w:val="single"/>
              </w:rPr>
              <w:fldChar w:fldCharType="end"/>
            </w:r>
          </w:p>
        </w:tc>
      </w:tr>
    </w:tbl>
    <w:p w14:paraId="0FFA1E7B" w14:textId="77777777" w:rsidR="00811CA8" w:rsidRDefault="00811CA8">
      <w:pPr>
        <w:jc w:val="left"/>
        <w:rPr>
          <w:rFonts w:ascii="Arial" w:hAnsi="Arial" w:cs="Arial"/>
          <w:sz w:val="12"/>
          <w:szCs w:val="10"/>
        </w:rPr>
      </w:pPr>
      <w:r>
        <w:rPr>
          <w:rFonts w:ascii="Arial" w:hAnsi="Arial" w:cs="Arial"/>
          <w:sz w:val="12"/>
          <w:szCs w:val="10"/>
        </w:rPr>
        <w:br w:type="page"/>
      </w:r>
    </w:p>
    <w:p w14:paraId="7202AADA" w14:textId="77777777" w:rsidR="00811CA8" w:rsidRPr="00811CA8" w:rsidRDefault="00811CA8" w:rsidP="00811CA8">
      <w:pPr>
        <w:jc w:val="left"/>
        <w:rPr>
          <w:rFonts w:ascii="Arial" w:hAnsi="Arial" w:cs="Arial"/>
          <w:sz w:val="12"/>
          <w:szCs w:val="10"/>
        </w:rPr>
      </w:pPr>
    </w:p>
    <w:tbl>
      <w:tblPr>
        <w:tblStyle w:val="Tabellenraster"/>
        <w:tblW w:w="0" w:type="auto"/>
        <w:tblInd w:w="421" w:type="dxa"/>
        <w:tblLook w:val="04A0" w:firstRow="1" w:lastRow="0" w:firstColumn="1" w:lastColumn="0" w:noHBand="0" w:noVBand="1"/>
      </w:tblPr>
      <w:tblGrid>
        <w:gridCol w:w="2039"/>
        <w:gridCol w:w="5010"/>
        <w:gridCol w:w="2953"/>
      </w:tblGrid>
      <w:tr w:rsidR="00811CA8" w:rsidRPr="00DF4490" w14:paraId="52961998" w14:textId="77777777" w:rsidTr="00AB65D4">
        <w:tc>
          <w:tcPr>
            <w:tcW w:w="10002" w:type="dxa"/>
            <w:gridSpan w:val="3"/>
          </w:tcPr>
          <w:p w14:paraId="0AD77F55" w14:textId="77777777" w:rsidR="00811CA8" w:rsidRPr="0038679D" w:rsidRDefault="00811CA8">
            <w:pPr>
              <w:tabs>
                <w:tab w:val="left" w:pos="1690"/>
                <w:tab w:val="center" w:pos="5358"/>
              </w:tabs>
              <w:rPr>
                <w:rFonts w:ascii="Arial" w:hAnsi="Arial" w:cs="Arial"/>
                <w:color w:val="FF0000"/>
                <w:sz w:val="10"/>
                <w:szCs w:val="8"/>
              </w:rPr>
            </w:pPr>
          </w:p>
          <w:p w14:paraId="083C838C" w14:textId="3CFC9B61" w:rsidR="00811CA8" w:rsidRPr="00AB65D4" w:rsidRDefault="00AB65D4">
            <w:pPr>
              <w:tabs>
                <w:tab w:val="left" w:pos="1690"/>
                <w:tab w:val="center" w:pos="5358"/>
              </w:tabs>
              <w:rPr>
                <w:rFonts w:ascii="Arial" w:hAnsi="Arial" w:cs="Arial"/>
                <w:b/>
                <w:bCs/>
                <w:sz w:val="24"/>
                <w:szCs w:val="24"/>
              </w:rPr>
            </w:pPr>
            <w:r w:rsidRPr="00AB65D4">
              <w:rPr>
                <w:rFonts w:ascii="Arial" w:hAnsi="Arial" w:cs="Arial"/>
                <w:b/>
                <w:bCs/>
                <w:sz w:val="24"/>
                <w:szCs w:val="24"/>
              </w:rPr>
              <w:t>Dokumentation</w:t>
            </w:r>
          </w:p>
          <w:p w14:paraId="5A0A2764" w14:textId="77777777" w:rsidR="00811CA8" w:rsidRPr="007F6858" w:rsidRDefault="00811CA8">
            <w:pPr>
              <w:tabs>
                <w:tab w:val="left" w:pos="1690"/>
                <w:tab w:val="center" w:pos="5358"/>
              </w:tabs>
              <w:rPr>
                <w:rFonts w:ascii="Arial" w:hAnsi="Arial" w:cs="Arial"/>
                <w:sz w:val="10"/>
                <w:szCs w:val="8"/>
                <w:lang w:val="en-US"/>
              </w:rPr>
            </w:pPr>
          </w:p>
        </w:tc>
      </w:tr>
      <w:tr w:rsidR="00811CA8" w:rsidRPr="00A70820" w14:paraId="1AF5D219" w14:textId="77777777" w:rsidTr="00AB65D4">
        <w:tc>
          <w:tcPr>
            <w:tcW w:w="2039" w:type="dxa"/>
          </w:tcPr>
          <w:p w14:paraId="6360B622"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Nr.:</w:t>
            </w:r>
          </w:p>
        </w:tc>
        <w:tc>
          <w:tcPr>
            <w:tcW w:w="5010" w:type="dxa"/>
          </w:tcPr>
          <w:p w14:paraId="10380EFF"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Beschreibung / Description:</w:t>
            </w:r>
          </w:p>
        </w:tc>
        <w:tc>
          <w:tcPr>
            <w:tcW w:w="2953" w:type="dxa"/>
          </w:tcPr>
          <w:p w14:paraId="51A3FB8B" w14:textId="77777777" w:rsidR="00811CA8" w:rsidRPr="0038679D" w:rsidRDefault="00811CA8">
            <w:pPr>
              <w:tabs>
                <w:tab w:val="left" w:pos="1690"/>
                <w:tab w:val="center" w:pos="5358"/>
              </w:tabs>
              <w:rPr>
                <w:rFonts w:ascii="Arial" w:hAnsi="Arial" w:cs="Arial"/>
                <w:b/>
                <w:bCs/>
                <w:sz w:val="20"/>
                <w:szCs w:val="18"/>
                <w:lang w:val="en-US"/>
              </w:rPr>
            </w:pPr>
            <w:r w:rsidRPr="0038679D">
              <w:rPr>
                <w:rFonts w:ascii="Arial" w:hAnsi="Arial" w:cs="Arial"/>
                <w:b/>
                <w:bCs/>
                <w:sz w:val="20"/>
                <w:szCs w:val="18"/>
                <w:lang w:val="en-US"/>
              </w:rPr>
              <w:t>Bild / Pictures:</w:t>
            </w:r>
          </w:p>
        </w:tc>
      </w:tr>
      <w:tr w:rsidR="00811CA8" w:rsidRPr="00A70820" w14:paraId="129D6A90" w14:textId="77777777" w:rsidTr="00AB65D4">
        <w:tc>
          <w:tcPr>
            <w:tcW w:w="2039" w:type="dxa"/>
          </w:tcPr>
          <w:p w14:paraId="6389D150"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1.</w:t>
            </w:r>
          </w:p>
        </w:tc>
        <w:tc>
          <w:tcPr>
            <w:tcW w:w="5010" w:type="dxa"/>
          </w:tcPr>
          <w:p w14:paraId="392FC7CC" w14:textId="77777777" w:rsidR="00811CA8" w:rsidRPr="00D31305" w:rsidRDefault="00811CA8">
            <w:pPr>
              <w:tabs>
                <w:tab w:val="left" w:pos="1690"/>
                <w:tab w:val="center" w:pos="5358"/>
              </w:tabs>
              <w:jc w:val="left"/>
              <w:rPr>
                <w:rFonts w:ascii="Arial" w:hAnsi="Arial" w:cs="Arial"/>
                <w:sz w:val="20"/>
                <w:szCs w:val="20"/>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{photo0Desc}</w:t>
            </w:r>
            <w:r w:rsidRPr="00D31305">
              <w:rPr>
                <w:rFonts w:ascii="Arial" w:hAnsi="Arial" w:cs="Arial"/>
                <w:sz w:val="20"/>
                <w:szCs w:val="20"/>
              </w:rPr>
              <w:fldChar w:fldCharType="end"/>
            </w:r>
          </w:p>
        </w:tc>
        <w:sdt>
          <w:sdtPr>
            <w:rPr>
              <w:rFonts w:ascii="Arial" w:hAnsi="Arial" w:cs="Arial"/>
              <w:sz w:val="18"/>
              <w:szCs w:val="16"/>
              <w:lang w:val="en-US"/>
            </w:rPr>
            <w:id w:val="353319179"/>
            <w:showingPlcHdr/>
            <w:picture/>
          </w:sdtPr>
          <w:sdtEndPr/>
          <w:sdtContent>
            <w:tc>
              <w:tcPr>
                <w:tcW w:w="2953" w:type="dxa"/>
              </w:tcPr>
              <w:p w14:paraId="7910BFDD" w14:textId="41BA23D2" w:rsidR="00811CA8" w:rsidRPr="0038679D" w:rsidRDefault="00037600">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09F42802" wp14:editId="15643E63">
                      <wp:extent cx="152400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6F2F321C" w14:textId="77777777" w:rsidTr="00AB65D4">
        <w:tc>
          <w:tcPr>
            <w:tcW w:w="2039" w:type="dxa"/>
          </w:tcPr>
          <w:p w14:paraId="3C0DD1BB"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2.</w:t>
            </w:r>
          </w:p>
        </w:tc>
        <w:tc>
          <w:tcPr>
            <w:tcW w:w="5010" w:type="dxa"/>
          </w:tcPr>
          <w:p w14:paraId="7933CE58"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{photo1Desc}</w:t>
            </w:r>
            <w:r w:rsidRPr="00D31305">
              <w:rPr>
                <w:rFonts w:ascii="Arial" w:hAnsi="Arial" w:cs="Arial"/>
                <w:sz w:val="20"/>
                <w:szCs w:val="20"/>
              </w:rPr>
              <w:fldChar w:fldCharType="end"/>
            </w:r>
          </w:p>
        </w:tc>
        <w:sdt>
          <w:sdtPr>
            <w:rPr>
              <w:rFonts w:ascii="Arial" w:hAnsi="Arial" w:cs="Arial"/>
              <w:sz w:val="18"/>
              <w:szCs w:val="16"/>
              <w:lang w:val="en-US"/>
            </w:rPr>
            <w:id w:val="69017362"/>
            <w:showingPlcHdr/>
            <w:picture/>
          </w:sdtPr>
          <w:sdtEndPr/>
          <w:sdtContent>
            <w:tc>
              <w:tcPr>
                <w:tcW w:w="2953" w:type="dxa"/>
              </w:tcPr>
              <w:p w14:paraId="537FF6E3"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198EFB75" wp14:editId="1D518761">
                      <wp:extent cx="1524000" cy="152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3F026184" w14:textId="77777777" w:rsidTr="00AB65D4">
        <w:tc>
          <w:tcPr>
            <w:tcW w:w="2039" w:type="dxa"/>
          </w:tcPr>
          <w:p w14:paraId="00A25F9A"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3.</w:t>
            </w:r>
          </w:p>
        </w:tc>
        <w:tc>
          <w:tcPr>
            <w:tcW w:w="5010" w:type="dxa"/>
          </w:tcPr>
          <w:p w14:paraId="703A3B22"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{photo2Desc}</w:t>
            </w:r>
            <w:r w:rsidRPr="00D31305">
              <w:rPr>
                <w:rFonts w:ascii="Arial" w:hAnsi="Arial" w:cs="Arial"/>
                <w:sz w:val="20"/>
                <w:szCs w:val="20"/>
              </w:rPr>
              <w:fldChar w:fldCharType="end"/>
            </w:r>
          </w:p>
        </w:tc>
        <w:sdt>
          <w:sdtPr>
            <w:rPr>
              <w:rFonts w:ascii="Arial" w:hAnsi="Arial" w:cs="Arial"/>
              <w:sz w:val="18"/>
              <w:szCs w:val="16"/>
              <w:lang w:val="en-US"/>
            </w:rPr>
            <w:id w:val="424927294"/>
            <w:showingPlcHdr/>
            <w:picture/>
          </w:sdtPr>
          <w:sdtEndPr/>
          <w:sdtContent>
            <w:tc>
              <w:tcPr>
                <w:tcW w:w="2953" w:type="dxa"/>
              </w:tcPr>
              <w:p w14:paraId="04FB7D4B"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5BC35FD7" wp14:editId="71409F82">
                      <wp:extent cx="1524000" cy="152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20507C1C" w14:textId="77777777" w:rsidTr="00AB65D4">
        <w:tc>
          <w:tcPr>
            <w:tcW w:w="2039" w:type="dxa"/>
          </w:tcPr>
          <w:p w14:paraId="5963D26E"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4.</w:t>
            </w:r>
          </w:p>
        </w:tc>
        <w:tc>
          <w:tcPr>
            <w:tcW w:w="5010" w:type="dxa"/>
          </w:tcPr>
          <w:p w14:paraId="658C98C1"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{photo3Desc}</w:t>
            </w:r>
            <w:r w:rsidRPr="00D31305">
              <w:rPr>
                <w:rFonts w:ascii="Arial" w:hAnsi="Arial" w:cs="Arial"/>
                <w:sz w:val="20"/>
                <w:szCs w:val="20"/>
              </w:rPr>
              <w:fldChar w:fldCharType="end"/>
            </w:r>
          </w:p>
        </w:tc>
        <w:sdt>
          <w:sdtPr>
            <w:rPr>
              <w:rFonts w:ascii="Arial" w:hAnsi="Arial" w:cs="Arial"/>
              <w:sz w:val="18"/>
              <w:szCs w:val="16"/>
              <w:lang w:val="en-US"/>
            </w:rPr>
            <w:id w:val="812220200"/>
            <w:showingPlcHdr/>
            <w:picture/>
          </w:sdtPr>
          <w:sdtEndPr/>
          <w:sdtContent>
            <w:tc>
              <w:tcPr>
                <w:tcW w:w="2953" w:type="dxa"/>
              </w:tcPr>
              <w:p w14:paraId="5DCD194D"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5734275A" wp14:editId="06D67B8B">
                      <wp:extent cx="1524000" cy="152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11CA8" w:rsidRPr="00A70820" w14:paraId="0847A4C0" w14:textId="77777777" w:rsidTr="00AB65D4">
        <w:tc>
          <w:tcPr>
            <w:tcW w:w="2039" w:type="dxa"/>
          </w:tcPr>
          <w:p w14:paraId="4AB60F8B" w14:textId="77777777" w:rsidR="00811CA8" w:rsidRPr="00A70820" w:rsidRDefault="00811CA8">
            <w:pPr>
              <w:tabs>
                <w:tab w:val="left" w:pos="1690"/>
                <w:tab w:val="center" w:pos="5358"/>
              </w:tabs>
              <w:rPr>
                <w:rFonts w:ascii="Arial" w:hAnsi="Arial" w:cs="Arial"/>
                <w:sz w:val="20"/>
                <w:szCs w:val="18"/>
                <w:lang w:val="en-US"/>
              </w:rPr>
            </w:pPr>
            <w:r w:rsidRPr="00A70820">
              <w:rPr>
                <w:rFonts w:ascii="Arial" w:hAnsi="Arial" w:cs="Arial"/>
                <w:sz w:val="20"/>
                <w:szCs w:val="18"/>
                <w:lang w:val="en-US"/>
              </w:rPr>
              <w:t>5.</w:t>
            </w:r>
          </w:p>
        </w:tc>
        <w:tc>
          <w:tcPr>
            <w:tcW w:w="5010" w:type="dxa"/>
          </w:tcPr>
          <w:p w14:paraId="457F2B60" w14:textId="77777777" w:rsidR="00811CA8" w:rsidRPr="0038679D" w:rsidRDefault="00811CA8">
            <w:pPr>
              <w:tabs>
                <w:tab w:val="left" w:pos="1690"/>
                <w:tab w:val="center" w:pos="5358"/>
              </w:tabs>
              <w:jc w:val="left"/>
              <w:rPr>
                <w:rFonts w:ascii="Arial" w:hAnsi="Arial" w:cs="Arial"/>
                <w:sz w:val="18"/>
                <w:szCs w:val="16"/>
                <w:lang w:val="en-US"/>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{photo4Desc}</w:t>
            </w:r>
            <w:r w:rsidRPr="00D31305">
              <w:rPr>
                <w:rFonts w:ascii="Arial" w:hAnsi="Arial" w:cs="Arial"/>
                <w:sz w:val="20"/>
                <w:szCs w:val="20"/>
              </w:rPr>
              <w:fldChar w:fldCharType="end"/>
            </w:r>
          </w:p>
        </w:tc>
        <w:sdt>
          <w:sdtPr>
            <w:rPr>
              <w:rFonts w:ascii="Arial" w:hAnsi="Arial" w:cs="Arial"/>
              <w:sz w:val="18"/>
              <w:szCs w:val="16"/>
              <w:lang w:val="en-US"/>
            </w:rPr>
            <w:id w:val="358324400"/>
            <w:showingPlcHdr/>
            <w:picture/>
          </w:sdtPr>
          <w:sdtEndPr/>
          <w:sdtContent>
            <w:tc>
              <w:tcPr>
                <w:tcW w:w="2953" w:type="dxa"/>
              </w:tcPr>
              <w:p w14:paraId="3AAFE096" w14:textId="77777777" w:rsidR="00811CA8" w:rsidRPr="0038679D" w:rsidRDefault="00811CA8">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6D4E40C9" wp14:editId="6E184F2F">
                      <wp:extent cx="1524000" cy="152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7A36D76B" w14:textId="77777777" w:rsidTr="00AB65D4">
        <w:tc>
          <w:tcPr>
            <w:tcW w:w="2039" w:type="dxa"/>
          </w:tcPr>
          <w:p w14:paraId="726D26BF" w14:textId="35F5158B"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lastRenderedPageBreak/>
              <w:t>6</w:t>
            </w:r>
            <w:r w:rsidRPr="00A70820">
              <w:rPr>
                <w:rFonts w:ascii="Arial" w:hAnsi="Arial" w:cs="Arial"/>
                <w:sz w:val="20"/>
                <w:szCs w:val="18"/>
                <w:lang w:val="en-US"/>
              </w:rPr>
              <w:t>.</w:t>
            </w:r>
          </w:p>
        </w:tc>
        <w:tc>
          <w:tcPr>
            <w:tcW w:w="5010" w:type="dxa"/>
          </w:tcPr>
          <w:p w14:paraId="60745FCD" w14:textId="4D7D3F6F"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{photo5Desc}</w:t>
            </w:r>
            <w:r w:rsidRPr="00D31305">
              <w:rPr>
                <w:rFonts w:ascii="Arial" w:hAnsi="Arial" w:cs="Arial"/>
                <w:sz w:val="20"/>
                <w:szCs w:val="20"/>
              </w:rPr>
              <w:fldChar w:fldCharType="end"/>
            </w:r>
          </w:p>
        </w:tc>
        <w:sdt>
          <w:sdtPr>
            <w:rPr>
              <w:rFonts w:ascii="Arial" w:hAnsi="Arial" w:cs="Arial"/>
              <w:sz w:val="18"/>
              <w:szCs w:val="16"/>
              <w:lang w:val="en-US"/>
            </w:rPr>
            <w:id w:val="-380177521"/>
            <w:showingPlcHdr/>
            <w:picture/>
          </w:sdtPr>
          <w:sdtEndPr/>
          <w:sdtContent>
            <w:tc>
              <w:tcPr>
                <w:tcW w:w="2953" w:type="dxa"/>
              </w:tcPr>
              <w:p w14:paraId="6B8C2365" w14:textId="58F75AE4"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2466C74E" wp14:editId="15F8B316">
                      <wp:extent cx="1524000" cy="1524000"/>
                      <wp:effectExtent l="0" t="0" r="0" b="0"/>
                      <wp:docPr id="1292624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7367EE40" w14:textId="77777777" w:rsidTr="00AB65D4">
        <w:tc>
          <w:tcPr>
            <w:tcW w:w="2039" w:type="dxa"/>
          </w:tcPr>
          <w:p w14:paraId="7EB830F1" w14:textId="6F2C94CB"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7</w:t>
            </w:r>
            <w:r w:rsidRPr="00A70820">
              <w:rPr>
                <w:rFonts w:ascii="Arial" w:hAnsi="Arial" w:cs="Arial"/>
                <w:sz w:val="20"/>
                <w:szCs w:val="18"/>
                <w:lang w:val="en-US"/>
              </w:rPr>
              <w:t>.</w:t>
            </w:r>
          </w:p>
        </w:tc>
        <w:tc>
          <w:tcPr>
            <w:tcW w:w="5010" w:type="dxa"/>
          </w:tcPr>
          <w:p w14:paraId="7B3A801D" w14:textId="2560F290"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{photo6Desc}</w:t>
            </w:r>
            <w:r w:rsidRPr="00D31305">
              <w:rPr>
                <w:rFonts w:ascii="Arial" w:hAnsi="Arial" w:cs="Arial"/>
                <w:sz w:val="20"/>
                <w:szCs w:val="20"/>
              </w:rPr>
              <w:fldChar w:fldCharType="end"/>
            </w:r>
          </w:p>
        </w:tc>
        <w:sdt>
          <w:sdtPr>
            <w:rPr>
              <w:rFonts w:ascii="Arial" w:hAnsi="Arial" w:cs="Arial"/>
              <w:sz w:val="18"/>
              <w:szCs w:val="16"/>
              <w:lang w:val="en-US"/>
            </w:rPr>
            <w:id w:val="-1471509333"/>
            <w:showingPlcHdr/>
            <w:picture/>
          </w:sdtPr>
          <w:sdtEndPr/>
          <w:sdtContent>
            <w:tc>
              <w:tcPr>
                <w:tcW w:w="2953" w:type="dxa"/>
              </w:tcPr>
              <w:p w14:paraId="0E51CE67" w14:textId="1346353D"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07751E1C" wp14:editId="3310CD72">
                      <wp:extent cx="1524000" cy="1524000"/>
                      <wp:effectExtent l="0" t="0" r="0" b="0"/>
                      <wp:docPr id="4786027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07460E22" w14:textId="77777777" w:rsidTr="00AB65D4">
        <w:tc>
          <w:tcPr>
            <w:tcW w:w="2039" w:type="dxa"/>
          </w:tcPr>
          <w:p w14:paraId="752C0D39" w14:textId="09264596"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8</w:t>
            </w:r>
            <w:r w:rsidRPr="00A70820">
              <w:rPr>
                <w:rFonts w:ascii="Arial" w:hAnsi="Arial" w:cs="Arial"/>
                <w:sz w:val="20"/>
                <w:szCs w:val="18"/>
                <w:lang w:val="en-US"/>
              </w:rPr>
              <w:t>.</w:t>
            </w:r>
          </w:p>
        </w:tc>
        <w:tc>
          <w:tcPr>
            <w:tcW w:w="5010" w:type="dxa"/>
          </w:tcPr>
          <w:p w14:paraId="36044D34" w14:textId="17CAD3B3"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{photo7Desc}</w:t>
            </w:r>
            <w:r w:rsidRPr="00D31305">
              <w:rPr>
                <w:rFonts w:ascii="Arial" w:hAnsi="Arial" w:cs="Arial"/>
                <w:sz w:val="20"/>
                <w:szCs w:val="20"/>
              </w:rPr>
              <w:fldChar w:fldCharType="end"/>
            </w:r>
          </w:p>
        </w:tc>
        <w:sdt>
          <w:sdtPr>
            <w:rPr>
              <w:rFonts w:ascii="Arial" w:hAnsi="Arial" w:cs="Arial"/>
              <w:sz w:val="18"/>
              <w:szCs w:val="16"/>
              <w:lang w:val="en-US"/>
            </w:rPr>
            <w:id w:val="426394202"/>
            <w:showingPlcHdr/>
            <w:picture/>
          </w:sdtPr>
          <w:sdtEndPr/>
          <w:sdtContent>
            <w:tc>
              <w:tcPr>
                <w:tcW w:w="2953" w:type="dxa"/>
              </w:tcPr>
              <w:p w14:paraId="5E12835A" w14:textId="5B28397E"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31326AD8" wp14:editId="7639B2A9">
                      <wp:extent cx="1524000" cy="1524000"/>
                      <wp:effectExtent l="0" t="0" r="0" b="0"/>
                      <wp:docPr id="13470063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43EB5022" w14:textId="77777777" w:rsidTr="00AB65D4">
        <w:tc>
          <w:tcPr>
            <w:tcW w:w="2039" w:type="dxa"/>
          </w:tcPr>
          <w:p w14:paraId="2598DA30" w14:textId="196B2FDD"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9</w:t>
            </w:r>
            <w:r w:rsidRPr="00A70820">
              <w:rPr>
                <w:rFonts w:ascii="Arial" w:hAnsi="Arial" w:cs="Arial"/>
                <w:sz w:val="20"/>
                <w:szCs w:val="18"/>
                <w:lang w:val="en-US"/>
              </w:rPr>
              <w:t>.</w:t>
            </w:r>
          </w:p>
        </w:tc>
        <w:tc>
          <w:tcPr>
            <w:tcW w:w="5010" w:type="dxa"/>
          </w:tcPr>
          <w:p w14:paraId="73F720E0" w14:textId="09F2CBDD"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{photo8Desc}</w:t>
            </w:r>
            <w:r w:rsidRPr="00D31305">
              <w:rPr>
                <w:rFonts w:ascii="Arial" w:hAnsi="Arial" w:cs="Arial"/>
                <w:sz w:val="20"/>
                <w:szCs w:val="20"/>
              </w:rPr>
              <w:fldChar w:fldCharType="end"/>
            </w:r>
          </w:p>
        </w:tc>
        <w:sdt>
          <w:sdtPr>
            <w:rPr>
              <w:rFonts w:ascii="Arial" w:hAnsi="Arial" w:cs="Arial"/>
              <w:sz w:val="18"/>
              <w:szCs w:val="16"/>
              <w:lang w:val="en-US"/>
            </w:rPr>
            <w:id w:val="531617960"/>
            <w:showingPlcHdr/>
            <w:picture/>
          </w:sdtPr>
          <w:sdtEndPr/>
          <w:sdtContent>
            <w:tc>
              <w:tcPr>
                <w:tcW w:w="2953" w:type="dxa"/>
              </w:tcPr>
              <w:p w14:paraId="6AB52F7A" w14:textId="42838EF6"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4C105D9D" wp14:editId="2AE43F9B">
                      <wp:extent cx="1524000" cy="1524000"/>
                      <wp:effectExtent l="0" t="0" r="0" b="0"/>
                      <wp:docPr id="166647197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A70820" w14:paraId="198D1103" w14:textId="77777777" w:rsidTr="00AB65D4">
        <w:tc>
          <w:tcPr>
            <w:tcW w:w="2039" w:type="dxa"/>
          </w:tcPr>
          <w:p w14:paraId="356E0903" w14:textId="1129CBF3" w:rsidR="008C3CE2" w:rsidRPr="00A70820" w:rsidRDefault="008C3CE2" w:rsidP="008C3CE2">
            <w:pPr>
              <w:tabs>
                <w:tab w:val="left" w:pos="1690"/>
                <w:tab w:val="center" w:pos="5358"/>
              </w:tabs>
              <w:rPr>
                <w:rFonts w:ascii="Arial" w:hAnsi="Arial" w:cs="Arial"/>
                <w:sz w:val="20"/>
                <w:szCs w:val="18"/>
                <w:lang w:val="en-US"/>
              </w:rPr>
            </w:pPr>
            <w:r>
              <w:rPr>
                <w:rFonts w:ascii="Arial" w:hAnsi="Arial" w:cs="Arial"/>
                <w:sz w:val="20"/>
                <w:szCs w:val="18"/>
                <w:lang w:val="en-US"/>
              </w:rPr>
              <w:t>10</w:t>
            </w:r>
            <w:r w:rsidRPr="00A70820">
              <w:rPr>
                <w:rFonts w:ascii="Arial" w:hAnsi="Arial" w:cs="Arial"/>
                <w:sz w:val="20"/>
                <w:szCs w:val="18"/>
                <w:lang w:val="en-US"/>
              </w:rPr>
              <w:t>.</w:t>
            </w:r>
          </w:p>
        </w:tc>
        <w:tc>
          <w:tcPr>
            <w:tcW w:w="5010" w:type="dxa"/>
          </w:tcPr>
          <w:p w14:paraId="595C77B4" w14:textId="38F96AF4" w:rsidR="008C3CE2" w:rsidRPr="00D31305" w:rsidRDefault="008C3CE2" w:rsidP="008C3CE2">
            <w:pPr>
              <w:tabs>
                <w:tab w:val="left" w:pos="1690"/>
                <w:tab w:val="center" w:pos="5358"/>
              </w:tabs>
              <w:jc w:val="left"/>
              <w:rPr>
                <w:rFonts w:ascii="Arial" w:hAnsi="Arial" w:cs="Arial"/>
                <w:sz w:val="20"/>
                <w:szCs w:val="20"/>
              </w:rPr>
            </w:pPr>
            <w:r w:rsidRPr="00D31305">
              <w:rPr>
                <w:rFonts w:ascii="Arial" w:hAnsi="Arial" w:cs="Arial"/>
                <w:sz w:val="20"/>
                <w:szCs w:val="20"/>
              </w:rPr>
              <w:fldChar w:fldCharType="begin">
                <w:ffData>
                  <w:name w:val=""/>
                  <w:enabled/>
                  <w:calcOnExit w:val="0"/>
                  <w:textInput/>
                </w:ffData>
              </w:fldChar>
            </w:r>
            <w:r w:rsidRPr="00D31305">
              <w:rPr>
                <w:rFonts w:ascii="Arial" w:hAnsi="Arial" w:cs="Arial"/>
                <w:sz w:val="20"/>
                <w:szCs w:val="20"/>
              </w:rPr>
              <w:instrText xml:space="preserve"> FORMTEXT </w:instrText>
            </w:r>
            <w:r w:rsidRPr="00D31305">
              <w:rPr>
                <w:rFonts w:ascii="Arial" w:hAnsi="Arial" w:cs="Arial"/>
                <w:sz w:val="20"/>
                <w:szCs w:val="20"/>
              </w:rPr>
            </w:r>
            <w:r w:rsidRPr="00D31305">
              <w:rPr>
                <w:rFonts w:ascii="Arial" w:hAnsi="Arial" w:cs="Arial"/>
                <w:sz w:val="20"/>
                <w:szCs w:val="20"/>
              </w:rPr>
              <w:fldChar w:fldCharType="separate"/>
            </w:r>
            <w:r>
              <w:rPr>
                <w:rFonts w:ascii="Arial" w:hAnsi="Arial" w:cs="Arial"/>
                <w:sz w:val="20"/>
                <w:szCs w:val="20"/>
              </w:rPr>
              <w:t xml:space="preserve">{photo9Desc}</w:t>
            </w:r>
            <w:r w:rsidRPr="00D31305">
              <w:rPr>
                <w:rFonts w:ascii="Arial" w:hAnsi="Arial" w:cs="Arial"/>
                <w:sz w:val="20"/>
                <w:szCs w:val="20"/>
              </w:rPr>
              <w:fldChar w:fldCharType="end"/>
            </w:r>
          </w:p>
        </w:tc>
        <w:sdt>
          <w:sdtPr>
            <w:rPr>
              <w:rFonts w:ascii="Arial" w:hAnsi="Arial" w:cs="Arial"/>
              <w:sz w:val="18"/>
              <w:szCs w:val="16"/>
              <w:lang w:val="en-US"/>
            </w:rPr>
            <w:id w:val="687101303"/>
            <w:showingPlcHdr/>
            <w:picture/>
          </w:sdtPr>
          <w:sdtEndPr/>
          <w:sdtContent>
            <w:tc>
              <w:tcPr>
                <w:tcW w:w="2953" w:type="dxa"/>
              </w:tcPr>
              <w:p w14:paraId="4B691665" w14:textId="5388EBBB" w:rsidR="008C3CE2" w:rsidRDefault="008C3CE2" w:rsidP="008C3CE2">
                <w:pPr>
                  <w:tabs>
                    <w:tab w:val="left" w:pos="1690"/>
                    <w:tab w:val="center" w:pos="5358"/>
                  </w:tabs>
                  <w:jc w:val="left"/>
                  <w:rPr>
                    <w:rFonts w:ascii="Arial" w:hAnsi="Arial" w:cs="Arial"/>
                    <w:sz w:val="18"/>
                    <w:szCs w:val="16"/>
                    <w:lang w:val="en-US"/>
                  </w:rPr>
                </w:pPr>
                <w:r>
                  <w:rPr>
                    <w:rFonts w:ascii="Arial" w:hAnsi="Arial" w:cs="Arial"/>
                    <w:noProof/>
                    <w:sz w:val="18"/>
                    <w:szCs w:val="16"/>
                    <w:lang w:val="en-US"/>
                  </w:rPr>
                  <w:drawing>
                    <wp:inline distT="0" distB="0" distL="0" distR="0" wp14:anchorId="46C83DA6" wp14:editId="0AF1E58C">
                      <wp:extent cx="1524000" cy="1524000"/>
                      <wp:effectExtent l="0" t="0" r="0" b="0"/>
                      <wp:docPr id="20001337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tc>
          </w:sdtContent>
        </w:sdt>
      </w:tr>
      <w:tr w:rsidR="008C3CE2" w:rsidRPr="00C6168F" w14:paraId="0CCAC319" w14:textId="77777777" w:rsidTr="00AB65D4">
        <w:tc>
          <w:tcPr>
            <w:tcW w:w="10002" w:type="dxa"/>
            <w:gridSpan w:val="3"/>
          </w:tcPr>
          <w:p w14:paraId="3F880D73" w14:textId="77777777" w:rsidR="008C3CE2" w:rsidRPr="0038679D" w:rsidRDefault="008C3CE2" w:rsidP="008C3CE2">
            <w:pPr>
              <w:tabs>
                <w:tab w:val="left" w:pos="1690"/>
                <w:tab w:val="center" w:pos="5358"/>
              </w:tabs>
              <w:rPr>
                <w:rFonts w:ascii="Arial" w:hAnsi="Arial" w:cs="Arial"/>
                <w:color w:val="FF0000"/>
                <w:sz w:val="10"/>
                <w:szCs w:val="8"/>
                <w:lang w:val="de-DE"/>
              </w:rPr>
            </w:pPr>
          </w:p>
          <w:p w14:paraId="6178DB5A"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Wir möchten Sie darauf hinweisen, dass Arbeitsmittel nur betrieben werden dürfen,</w:t>
            </w:r>
          </w:p>
          <w:p w14:paraId="7483FF15"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wenn sie den gesetzlichen Sicherheitsanforderungen entsprechen.</w:t>
            </w:r>
          </w:p>
          <w:p w14:paraId="06DDBE58"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03DBF73C"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Für die Sicherheit des Arbeitsmittels ist allein der Betreiber / Kunde verantwortlich.</w:t>
            </w:r>
          </w:p>
          <w:p w14:paraId="28A8744B"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61821D43"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lastRenderedPageBreak/>
              <w:t>Der Kunde wurde auf die o. g. Mängel hingewiesen und sie wurden</w:t>
            </w:r>
          </w:p>
          <w:p w14:paraId="57A98022" w14:textId="77777777" w:rsidR="008C3CE2" w:rsidRPr="0038679D" w:rsidRDefault="008C3CE2" w:rsidP="008C3CE2">
            <w:pPr>
              <w:tabs>
                <w:tab w:val="left" w:pos="1690"/>
                <w:tab w:val="center" w:pos="5358"/>
              </w:tabs>
              <w:rPr>
                <w:rFonts w:ascii="Arial" w:hAnsi="Arial" w:cs="Arial"/>
                <w:color w:val="FF0000"/>
                <w:sz w:val="18"/>
                <w:szCs w:val="16"/>
                <w:lang w:val="de-DE"/>
              </w:rPr>
            </w:pPr>
            <w:r w:rsidRPr="0038679D">
              <w:rPr>
                <w:rFonts w:ascii="Arial" w:hAnsi="Arial" w:cs="Arial"/>
                <w:color w:val="FF0000"/>
                <w:sz w:val="18"/>
                <w:szCs w:val="16"/>
                <w:lang w:val="de-DE"/>
              </w:rPr>
              <w:t>von ihm zur Kenntnis genommen.</w:t>
            </w:r>
          </w:p>
          <w:p w14:paraId="1CA58EAA" w14:textId="77777777" w:rsidR="008C3CE2" w:rsidRPr="0038679D" w:rsidRDefault="008C3CE2" w:rsidP="008C3CE2">
            <w:pPr>
              <w:tabs>
                <w:tab w:val="left" w:pos="1690"/>
                <w:tab w:val="center" w:pos="5358"/>
              </w:tabs>
              <w:rPr>
                <w:rFonts w:ascii="Arial" w:hAnsi="Arial" w:cs="Arial"/>
                <w:color w:val="FF0000"/>
                <w:sz w:val="18"/>
                <w:szCs w:val="16"/>
                <w:lang w:val="de-DE"/>
              </w:rPr>
            </w:pPr>
          </w:p>
          <w:p w14:paraId="165EE255"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We would like to draw your attention to the fact that work equipment must only be used provided that it meets the statutory safety requirements.</w:t>
            </w:r>
          </w:p>
          <w:p w14:paraId="511D90CC" w14:textId="77777777" w:rsidR="008C3CE2" w:rsidRPr="0038679D" w:rsidRDefault="008C3CE2" w:rsidP="008C3CE2">
            <w:pPr>
              <w:tabs>
                <w:tab w:val="left" w:pos="1690"/>
                <w:tab w:val="center" w:pos="5358"/>
              </w:tabs>
              <w:rPr>
                <w:rFonts w:ascii="Arial" w:hAnsi="Arial" w:cs="Arial"/>
                <w:color w:val="FF0000"/>
                <w:sz w:val="18"/>
                <w:szCs w:val="16"/>
                <w:lang w:val="en-US"/>
              </w:rPr>
            </w:pPr>
          </w:p>
          <w:p w14:paraId="7648CB9B"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Exclusively the user / customer shall be responsible for the safety of the work equipment.</w:t>
            </w:r>
          </w:p>
          <w:p w14:paraId="61B7EFEB" w14:textId="77777777" w:rsidR="008C3CE2" w:rsidRPr="0038679D" w:rsidRDefault="008C3CE2" w:rsidP="008C3CE2">
            <w:pPr>
              <w:tabs>
                <w:tab w:val="left" w:pos="1690"/>
                <w:tab w:val="center" w:pos="5358"/>
              </w:tabs>
              <w:rPr>
                <w:rFonts w:ascii="Arial" w:hAnsi="Arial" w:cs="Arial"/>
                <w:color w:val="FF0000"/>
                <w:sz w:val="18"/>
                <w:szCs w:val="16"/>
                <w:lang w:val="en-US"/>
              </w:rPr>
            </w:pPr>
          </w:p>
          <w:p w14:paraId="687BF8E3" w14:textId="77777777" w:rsidR="008C3CE2" w:rsidRPr="0038679D" w:rsidRDefault="008C3CE2" w:rsidP="008C3CE2">
            <w:pPr>
              <w:tabs>
                <w:tab w:val="left" w:pos="1690"/>
                <w:tab w:val="center" w:pos="5358"/>
              </w:tabs>
              <w:rPr>
                <w:rFonts w:ascii="Arial" w:hAnsi="Arial" w:cs="Arial"/>
                <w:color w:val="FF0000"/>
                <w:sz w:val="18"/>
                <w:szCs w:val="16"/>
                <w:lang w:val="en-US"/>
              </w:rPr>
            </w:pPr>
            <w:r w:rsidRPr="0038679D">
              <w:rPr>
                <w:rFonts w:ascii="Arial" w:hAnsi="Arial" w:cs="Arial"/>
                <w:color w:val="FF0000"/>
                <w:sz w:val="18"/>
                <w:szCs w:val="16"/>
                <w:lang w:val="en-US"/>
              </w:rPr>
              <w:t>The above deficiencies were pointed out to the customer and he has taken note of them.</w:t>
            </w:r>
          </w:p>
          <w:p w14:paraId="77081998" w14:textId="77777777" w:rsidR="008C3CE2" w:rsidRPr="0038679D" w:rsidRDefault="008C3CE2" w:rsidP="008C3CE2">
            <w:pPr>
              <w:tabs>
                <w:tab w:val="left" w:pos="1690"/>
                <w:tab w:val="center" w:pos="5358"/>
              </w:tabs>
              <w:rPr>
                <w:rFonts w:ascii="Arial" w:hAnsi="Arial" w:cs="Arial"/>
                <w:sz w:val="10"/>
                <w:szCs w:val="8"/>
                <w:lang w:val="en-US"/>
              </w:rPr>
            </w:pPr>
          </w:p>
        </w:tc>
      </w:tr>
      <w:tr w:rsidR="008C3CE2" w:rsidRPr="00C6168F" w14:paraId="56F2C208" w14:textId="77777777" w:rsidTr="00AB65D4">
        <w:tc>
          <w:tcPr>
            <w:tcW w:w="10002" w:type="dxa"/>
            <w:gridSpan w:val="3"/>
          </w:tcPr>
          <w:p w14:paraId="1D90CC1A" w14:textId="77777777" w:rsidR="008C3CE2" w:rsidRPr="00C6168F" w:rsidRDefault="008C3CE2" w:rsidP="008C3CE2">
            <w:pPr>
              <w:tabs>
                <w:tab w:val="left" w:pos="1690"/>
                <w:tab w:val="center" w:pos="5358"/>
              </w:tabs>
              <w:rPr>
                <w:rFonts w:ascii="Arial" w:hAnsi="Arial" w:cs="Arial"/>
                <w:color w:val="FF0000"/>
                <w:sz w:val="10"/>
                <w:szCs w:val="8"/>
                <w:lang w:val="en-US"/>
              </w:rPr>
            </w:pPr>
          </w:p>
        </w:tc>
      </w:tr>
    </w:tbl>
    <w:p w14:paraId="3293FA2F" w14:textId="1087D949" w:rsidR="0094483E" w:rsidRPr="0076076D" w:rsidRDefault="0094483E" w:rsidP="001A4D9D">
      <w:pPr>
        <w:jc w:val="left"/>
        <w:rPr>
          <w:rFonts w:ascii="Arial" w:hAnsi="Arial" w:cs="Arial"/>
          <w:sz w:val="24"/>
          <w:lang w:val="en-US"/>
        </w:rPr>
      </w:pPr>
    </w:p>
    <w:sectPr w:rsidR="0094483E" w:rsidRPr="0076076D" w:rsidSect="00996157">
      <w:footerReference w:type="default" r:id="rId23"/>
      <w:type w:val="continuous"/>
      <w:pgSz w:w="11906" w:h="16838"/>
      <w:pgMar w:top="720" w:right="849" w:bottom="720" w:left="624" w:header="56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E0C9E" w14:textId="77777777" w:rsidR="00A66599" w:rsidRDefault="00A66599" w:rsidP="00280147">
      <w:r>
        <w:separator/>
      </w:r>
    </w:p>
  </w:endnote>
  <w:endnote w:type="continuationSeparator" w:id="0">
    <w:p w14:paraId="417516BC" w14:textId="77777777" w:rsidR="00A66599" w:rsidRDefault="00A66599" w:rsidP="00280147">
      <w:r>
        <w:continuationSeparator/>
      </w:r>
    </w:p>
  </w:endnote>
  <w:endnote w:type="continuationNotice" w:id="1">
    <w:p w14:paraId="4EDE91D6" w14:textId="77777777" w:rsidR="00A66599" w:rsidRDefault="00A665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E7E6" w14:textId="77777777" w:rsidR="00385C9A" w:rsidRPr="00164A0A" w:rsidRDefault="00385C9A"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4023A85" w14:textId="77777777" w:rsidR="00385C9A" w:rsidRDefault="00385C9A"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248BE399" w14:textId="77777777" w:rsidR="00385C9A" w:rsidRDefault="00385C9A"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85C9A" w14:paraId="177181DA" w14:textId="77777777">
      <w:trPr>
        <w:trHeight w:val="20"/>
      </w:trPr>
      <w:tc>
        <w:tcPr>
          <w:tcW w:w="3070" w:type="dxa"/>
          <w:gridSpan w:val="2"/>
        </w:tcPr>
        <w:p w14:paraId="25A731E9" w14:textId="77777777" w:rsidR="00385C9A" w:rsidRDefault="00385C9A" w:rsidP="007F2C2D">
          <w:pPr>
            <w:pStyle w:val="Kopfzeile"/>
            <w:tabs>
              <w:tab w:val="clear" w:pos="4536"/>
              <w:tab w:val="clear" w:pos="9072"/>
            </w:tabs>
            <w:rPr>
              <w:rFonts w:ascii="Arial" w:hAnsi="Arial" w:cs="Arial"/>
              <w:i/>
              <w:iCs/>
              <w:sz w:val="14"/>
            </w:rPr>
          </w:pPr>
        </w:p>
      </w:tc>
      <w:tc>
        <w:tcPr>
          <w:tcW w:w="3594" w:type="dxa"/>
          <w:vAlign w:val="bottom"/>
        </w:tcPr>
        <w:p w14:paraId="1A327C82" w14:textId="77777777" w:rsidR="00385C9A" w:rsidRDefault="00385C9A" w:rsidP="007F2C2D">
          <w:pPr>
            <w:pStyle w:val="Kopfzeile"/>
            <w:tabs>
              <w:tab w:val="clear" w:pos="4536"/>
              <w:tab w:val="clear" w:pos="9072"/>
            </w:tabs>
            <w:rPr>
              <w:rFonts w:ascii="Arial" w:hAnsi="Arial" w:cs="Arial"/>
              <w:i/>
              <w:iCs/>
              <w:sz w:val="14"/>
            </w:rPr>
          </w:pPr>
        </w:p>
      </w:tc>
      <w:tc>
        <w:tcPr>
          <w:tcW w:w="3605" w:type="dxa"/>
          <w:vAlign w:val="bottom"/>
        </w:tcPr>
        <w:p w14:paraId="1DDF37EF" w14:textId="77777777" w:rsidR="00385C9A" w:rsidRDefault="00385C9A" w:rsidP="007F2C2D">
          <w:pPr>
            <w:pStyle w:val="Kopfzeile"/>
            <w:tabs>
              <w:tab w:val="clear" w:pos="4536"/>
              <w:tab w:val="clear" w:pos="9072"/>
            </w:tabs>
            <w:rPr>
              <w:rFonts w:ascii="Arial" w:hAnsi="Arial" w:cs="Arial"/>
              <w:i/>
              <w:iCs/>
              <w:sz w:val="14"/>
            </w:rPr>
          </w:pPr>
        </w:p>
      </w:tc>
    </w:tr>
    <w:tr w:rsidR="00385C9A" w14:paraId="17B4B1FB" w14:textId="77777777">
      <w:trPr>
        <w:trHeight w:val="170"/>
      </w:trPr>
      <w:tc>
        <w:tcPr>
          <w:tcW w:w="3070" w:type="dxa"/>
          <w:gridSpan w:val="2"/>
        </w:tcPr>
        <w:p w14:paraId="788F3A3F" w14:textId="77777777" w:rsidR="00385C9A" w:rsidRDefault="00385C9A" w:rsidP="007F2C2D">
          <w:pPr>
            <w:pStyle w:val="Kopfzeile"/>
            <w:tabs>
              <w:tab w:val="clear" w:pos="4536"/>
              <w:tab w:val="clear" w:pos="9072"/>
            </w:tabs>
            <w:rPr>
              <w:rFonts w:ascii="Arial" w:hAnsi="Arial" w:cs="Arial"/>
              <w:i/>
              <w:iCs/>
              <w:sz w:val="14"/>
            </w:rPr>
          </w:pPr>
        </w:p>
      </w:tc>
      <w:tc>
        <w:tcPr>
          <w:tcW w:w="3594" w:type="dxa"/>
          <w:vAlign w:val="bottom"/>
        </w:tcPr>
        <w:p w14:paraId="29BA699D" w14:textId="77777777" w:rsidR="00385C9A" w:rsidRDefault="00385C9A" w:rsidP="007F2C2D">
          <w:pPr>
            <w:pStyle w:val="Kopfzeile"/>
            <w:tabs>
              <w:tab w:val="clear" w:pos="4536"/>
              <w:tab w:val="clear" w:pos="9072"/>
            </w:tabs>
            <w:rPr>
              <w:rFonts w:ascii="Arial" w:hAnsi="Arial" w:cs="Arial"/>
              <w:b/>
              <w:bCs/>
              <w:i/>
              <w:iCs/>
              <w:sz w:val="16"/>
            </w:rPr>
          </w:pPr>
        </w:p>
      </w:tc>
      <w:tc>
        <w:tcPr>
          <w:tcW w:w="3605" w:type="dxa"/>
          <w:vAlign w:val="bottom"/>
        </w:tcPr>
        <w:p w14:paraId="6F728712" w14:textId="77777777" w:rsidR="00385C9A" w:rsidRDefault="00385C9A" w:rsidP="007F2C2D">
          <w:pPr>
            <w:pStyle w:val="Kopfzeile"/>
            <w:tabs>
              <w:tab w:val="clear" w:pos="4536"/>
              <w:tab w:val="clear" w:pos="9072"/>
            </w:tabs>
            <w:rPr>
              <w:rFonts w:ascii="Arial" w:hAnsi="Arial" w:cs="Arial"/>
              <w:b/>
              <w:bCs/>
              <w:i/>
              <w:iCs/>
              <w:sz w:val="16"/>
            </w:rPr>
          </w:pPr>
        </w:p>
      </w:tc>
    </w:tr>
    <w:tr w:rsidR="00385C9A" w14:paraId="0FEF344B" w14:textId="77777777">
      <w:trPr>
        <w:trHeight w:val="77"/>
      </w:trPr>
      <w:tc>
        <w:tcPr>
          <w:tcW w:w="3060" w:type="dxa"/>
          <w:vAlign w:val="bottom"/>
        </w:tcPr>
        <w:p w14:paraId="0A1CA827"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086B9BF7"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234B0443" w14:textId="77777777" w:rsidR="00385C9A" w:rsidRDefault="00385C9A"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385C9A" w14:paraId="5DEA7AD4" w14:textId="77777777">
      <w:trPr>
        <w:trHeight w:val="227"/>
      </w:trPr>
      <w:tc>
        <w:tcPr>
          <w:tcW w:w="3060" w:type="dxa"/>
        </w:tcPr>
        <w:p w14:paraId="66B5CC54" w14:textId="77777777" w:rsidR="00385C9A" w:rsidRDefault="00385C9A"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676C9D5C" w14:textId="77777777" w:rsidR="00385C9A" w:rsidRDefault="00385C9A" w:rsidP="007F2C2D">
          <w:pPr>
            <w:pStyle w:val="Fuzeile"/>
            <w:ind w:right="360"/>
            <w:rPr>
              <w:rFonts w:ascii="Arial" w:hAnsi="Arial" w:cs="Arial"/>
              <w:b/>
              <w:bCs/>
              <w:i/>
              <w:iCs/>
              <w:sz w:val="16"/>
            </w:rPr>
          </w:pPr>
          <w:r>
            <w:rPr>
              <w:rFonts w:ascii="Arial" w:hAnsi="Arial" w:cs="Arial"/>
              <w:b/>
              <w:bCs/>
              <w:i/>
              <w:iCs/>
              <w:sz w:val="16"/>
            </w:rPr>
            <w:t>Unterschrift des Kunden</w:t>
          </w:r>
        </w:p>
        <w:p w14:paraId="4CDDD35F" w14:textId="77777777" w:rsidR="00385C9A" w:rsidRDefault="00385C9A"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7502D480" w14:textId="77777777" w:rsidR="00385C9A" w:rsidRDefault="00385C9A" w:rsidP="007F2C2D">
          <w:pPr>
            <w:pStyle w:val="Fuzeile"/>
            <w:ind w:right="360"/>
            <w:rPr>
              <w:rFonts w:ascii="Arial" w:hAnsi="Arial" w:cs="Arial"/>
              <w:b/>
              <w:bCs/>
              <w:i/>
              <w:iCs/>
              <w:sz w:val="16"/>
            </w:rPr>
          </w:pPr>
          <w:r>
            <w:rPr>
              <w:rFonts w:ascii="Arial" w:hAnsi="Arial" w:cs="Arial"/>
              <w:b/>
              <w:bCs/>
              <w:i/>
              <w:iCs/>
              <w:sz w:val="16"/>
            </w:rPr>
            <w:t>Unterschrift des Monteurs</w:t>
          </w:r>
        </w:p>
        <w:p w14:paraId="089F2F69" w14:textId="77777777" w:rsidR="00385C9A" w:rsidRDefault="00385C9A"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0776ECE3" w14:textId="77777777" w:rsidR="00385C9A" w:rsidRPr="002874BB" w:rsidRDefault="00385C9A" w:rsidP="007F2C2D">
    <w:pPr>
      <w:rPr>
        <w:sz w:val="16"/>
      </w:rPr>
    </w:pPr>
  </w:p>
  <w:p w14:paraId="786A7A15" w14:textId="77777777" w:rsidR="00385C9A" w:rsidRPr="00980FB3" w:rsidRDefault="00385C9A"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F6D23" w14:textId="77777777" w:rsidR="00385C9A" w:rsidRPr="00164A0A" w:rsidRDefault="00385C9A"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4EA77EF" w14:textId="77777777" w:rsidR="00385C9A" w:rsidRPr="00996157" w:rsidRDefault="00385C9A"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7207E9B5" w14:textId="77777777" w:rsidR="00385C9A" w:rsidRPr="00811CA8" w:rsidRDefault="00385C9A"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Pr>
        <w:sz w:val="16"/>
      </w:rPr>
      <w:tab/>
    </w:r>
  </w:p>
  <w:p w14:paraId="349DC0E9" w14:textId="77777777" w:rsidR="00385C9A" w:rsidRDefault="00385C9A"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85C9A" w14:paraId="3DDF8FFF" w14:textId="77777777" w:rsidTr="00E67A5D">
      <w:trPr>
        <w:trHeight w:val="57"/>
      </w:trPr>
      <w:tc>
        <w:tcPr>
          <w:tcW w:w="3070" w:type="dxa"/>
          <w:gridSpan w:val="2"/>
        </w:tcPr>
        <w:p w14:paraId="22FE83BD" w14:textId="77777777" w:rsidR="00385C9A" w:rsidRDefault="00385C9A" w:rsidP="004E46E4">
          <w:pPr>
            <w:pStyle w:val="Kopfzeile"/>
            <w:tabs>
              <w:tab w:val="clear" w:pos="4536"/>
              <w:tab w:val="clear" w:pos="9072"/>
            </w:tabs>
            <w:rPr>
              <w:rFonts w:ascii="Arial" w:hAnsi="Arial" w:cs="Arial"/>
              <w:i/>
              <w:iCs/>
              <w:sz w:val="14"/>
            </w:rPr>
          </w:pPr>
        </w:p>
      </w:tc>
      <w:tc>
        <w:tcPr>
          <w:tcW w:w="3594" w:type="dxa"/>
          <w:vAlign w:val="bottom"/>
        </w:tcPr>
        <w:p w14:paraId="19109C04" w14:textId="77777777" w:rsidR="00385C9A" w:rsidRDefault="00385C9A" w:rsidP="004E46E4">
          <w:pPr>
            <w:pStyle w:val="Kopfzeile"/>
            <w:tabs>
              <w:tab w:val="clear" w:pos="4536"/>
              <w:tab w:val="clear" w:pos="9072"/>
            </w:tabs>
            <w:rPr>
              <w:rFonts w:ascii="Arial" w:hAnsi="Arial" w:cs="Arial"/>
              <w:i/>
              <w:iCs/>
              <w:sz w:val="14"/>
            </w:rPr>
          </w:pPr>
        </w:p>
      </w:tc>
      <w:tc>
        <w:tcPr>
          <w:tcW w:w="3605" w:type="dxa"/>
          <w:vAlign w:val="bottom"/>
        </w:tcPr>
        <w:p w14:paraId="2D3DFB54" w14:textId="77777777" w:rsidR="00385C9A" w:rsidRDefault="00385C9A" w:rsidP="004E46E4">
          <w:pPr>
            <w:pStyle w:val="Kopfzeile"/>
            <w:tabs>
              <w:tab w:val="clear" w:pos="4536"/>
              <w:tab w:val="clear" w:pos="9072"/>
            </w:tabs>
            <w:rPr>
              <w:rFonts w:ascii="Arial" w:hAnsi="Arial" w:cs="Arial"/>
              <w:i/>
              <w:iCs/>
              <w:sz w:val="14"/>
            </w:rPr>
          </w:pPr>
        </w:p>
      </w:tc>
    </w:tr>
    <w:tr w:rsidR="00385C9A" w14:paraId="6F168E58" w14:textId="77777777" w:rsidTr="00E67A5D">
      <w:trPr>
        <w:trHeight w:val="57"/>
      </w:trPr>
      <w:tc>
        <w:tcPr>
          <w:tcW w:w="3070" w:type="dxa"/>
          <w:gridSpan w:val="2"/>
        </w:tcPr>
        <w:p w14:paraId="44A3F23E" w14:textId="77777777" w:rsidR="00385C9A" w:rsidRDefault="00385C9A"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60910EBC" w14:textId="77777777" w:rsidR="00385C9A" w:rsidRDefault="00385C9A" w:rsidP="004E46E4">
          <w:pPr>
            <w:pStyle w:val="Kopfzeile"/>
            <w:tabs>
              <w:tab w:val="clear" w:pos="4536"/>
              <w:tab w:val="clear" w:pos="9072"/>
            </w:tabs>
            <w:rPr>
              <w:rFonts w:ascii="Arial" w:hAnsi="Arial" w:cs="Arial"/>
              <w:b/>
              <w:bCs/>
              <w:i/>
              <w:iCs/>
              <w:sz w:val="16"/>
            </w:rPr>
          </w:pPr>
        </w:p>
      </w:tc>
      <w:tc>
        <w:tcPr>
          <w:tcW w:w="3605" w:type="dxa"/>
          <w:vAlign w:val="bottom"/>
        </w:tcPr>
        <w:p w14:paraId="37EF36D0" w14:textId="77777777" w:rsidR="00385C9A" w:rsidRDefault="00385C9A" w:rsidP="004E46E4">
          <w:pPr>
            <w:pStyle w:val="Kopfzeile"/>
            <w:tabs>
              <w:tab w:val="clear" w:pos="4536"/>
              <w:tab w:val="clear" w:pos="9072"/>
            </w:tabs>
            <w:rPr>
              <w:rFonts w:ascii="Arial" w:hAnsi="Arial" w:cs="Arial"/>
              <w:b/>
              <w:bCs/>
              <w:i/>
              <w:iCs/>
              <w:sz w:val="16"/>
            </w:rPr>
          </w:pPr>
        </w:p>
      </w:tc>
    </w:tr>
    <w:tr w:rsidR="00385C9A" w14:paraId="5DA829FD" w14:textId="77777777" w:rsidTr="00E67A5D">
      <w:trPr>
        <w:trHeight w:val="57"/>
      </w:trPr>
      <w:tc>
        <w:tcPr>
          <w:tcW w:w="3060" w:type="dxa"/>
          <w:vAlign w:val="bottom"/>
        </w:tcPr>
        <w:p w14:paraId="4F5FBC6E" w14:textId="77777777" w:rsidR="00385C9A" w:rsidRPr="00170349" w:rsidRDefault="00385C9A"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26CCA88C" w14:textId="77777777" w:rsidR="00385C9A" w:rsidRDefault="00385C9A"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146ABB82" w14:textId="77777777" w:rsidR="00385C9A" w:rsidRDefault="00385C9A" w:rsidP="004E46E4">
          <w:pPr>
            <w:pStyle w:val="Fuzeile"/>
            <w:ind w:right="360"/>
            <w:rPr>
              <w:rFonts w:ascii="Arial" w:hAnsi="Arial" w:cs="Arial"/>
              <w:b/>
              <w:bCs/>
              <w:sz w:val="16"/>
            </w:rPr>
          </w:pPr>
          <w:r>
            <w:rPr>
              <w:rFonts w:ascii="Arial" w:hAnsi="Arial" w:cs="Arial"/>
              <w:b/>
              <w:bCs/>
              <w:sz w:val="16"/>
            </w:rPr>
            <w:t>__________________________________</w:t>
          </w:r>
        </w:p>
      </w:tc>
    </w:tr>
    <w:tr w:rsidR="00385C9A" w14:paraId="4DAA814D" w14:textId="77777777" w:rsidTr="00E67A5D">
      <w:trPr>
        <w:trHeight w:val="57"/>
      </w:trPr>
      <w:tc>
        <w:tcPr>
          <w:tcW w:w="3060" w:type="dxa"/>
        </w:tcPr>
        <w:p w14:paraId="175FBEDB" w14:textId="77777777" w:rsidR="00385C9A" w:rsidRDefault="00385C9A"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F299945" w14:textId="77777777" w:rsidR="00385C9A" w:rsidRDefault="00385C9A"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09E9D160" w14:textId="77777777" w:rsidR="00385C9A" w:rsidRDefault="00385C9A" w:rsidP="004E46E4">
          <w:pPr>
            <w:pStyle w:val="Fuzeile"/>
            <w:ind w:right="360"/>
            <w:rPr>
              <w:rFonts w:ascii="Arial" w:hAnsi="Arial" w:cs="Arial"/>
              <w:b/>
              <w:bCs/>
              <w:i/>
              <w:iCs/>
              <w:sz w:val="16"/>
            </w:rPr>
          </w:pPr>
        </w:p>
      </w:tc>
      <w:tc>
        <w:tcPr>
          <w:tcW w:w="3605" w:type="dxa"/>
        </w:tcPr>
        <w:p w14:paraId="6A11F32A" w14:textId="77777777" w:rsidR="00385C9A" w:rsidRDefault="00385C9A"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212F4828" w14:textId="77777777" w:rsidR="00385C9A" w:rsidRPr="00980FB3" w:rsidRDefault="00385C9A"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2025-02-01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06F" w14:textId="77777777" w:rsidR="002845E9" w:rsidRPr="00164A0A" w:rsidRDefault="002845E9"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0F5D5007" w14:textId="77777777" w:rsidR="002845E9" w:rsidRDefault="002845E9"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09D3DDE2" w14:textId="77777777" w:rsidR="002845E9" w:rsidRDefault="002845E9"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2845E9" w14:paraId="244EC91F" w14:textId="77777777">
      <w:trPr>
        <w:trHeight w:val="20"/>
      </w:trPr>
      <w:tc>
        <w:tcPr>
          <w:tcW w:w="3070" w:type="dxa"/>
          <w:gridSpan w:val="2"/>
        </w:tcPr>
        <w:p w14:paraId="1FF3E991" w14:textId="77777777" w:rsidR="002845E9" w:rsidRDefault="002845E9" w:rsidP="007F2C2D">
          <w:pPr>
            <w:pStyle w:val="Kopfzeile"/>
            <w:tabs>
              <w:tab w:val="clear" w:pos="4536"/>
              <w:tab w:val="clear" w:pos="9072"/>
            </w:tabs>
            <w:rPr>
              <w:rFonts w:ascii="Arial" w:hAnsi="Arial" w:cs="Arial"/>
              <w:i/>
              <w:iCs/>
              <w:sz w:val="14"/>
            </w:rPr>
          </w:pPr>
        </w:p>
      </w:tc>
      <w:tc>
        <w:tcPr>
          <w:tcW w:w="3594" w:type="dxa"/>
          <w:vAlign w:val="bottom"/>
        </w:tcPr>
        <w:p w14:paraId="6B541792" w14:textId="77777777" w:rsidR="002845E9" w:rsidRDefault="002845E9" w:rsidP="007F2C2D">
          <w:pPr>
            <w:pStyle w:val="Kopfzeile"/>
            <w:tabs>
              <w:tab w:val="clear" w:pos="4536"/>
              <w:tab w:val="clear" w:pos="9072"/>
            </w:tabs>
            <w:rPr>
              <w:rFonts w:ascii="Arial" w:hAnsi="Arial" w:cs="Arial"/>
              <w:i/>
              <w:iCs/>
              <w:sz w:val="14"/>
            </w:rPr>
          </w:pPr>
        </w:p>
      </w:tc>
      <w:tc>
        <w:tcPr>
          <w:tcW w:w="3605" w:type="dxa"/>
          <w:vAlign w:val="bottom"/>
        </w:tcPr>
        <w:p w14:paraId="14192936" w14:textId="77777777" w:rsidR="002845E9" w:rsidRDefault="002845E9" w:rsidP="007F2C2D">
          <w:pPr>
            <w:pStyle w:val="Kopfzeile"/>
            <w:tabs>
              <w:tab w:val="clear" w:pos="4536"/>
              <w:tab w:val="clear" w:pos="9072"/>
            </w:tabs>
            <w:rPr>
              <w:rFonts w:ascii="Arial" w:hAnsi="Arial" w:cs="Arial"/>
              <w:i/>
              <w:iCs/>
              <w:sz w:val="14"/>
            </w:rPr>
          </w:pPr>
        </w:p>
      </w:tc>
    </w:tr>
    <w:tr w:rsidR="002845E9" w14:paraId="62479768" w14:textId="77777777">
      <w:trPr>
        <w:trHeight w:val="170"/>
      </w:trPr>
      <w:tc>
        <w:tcPr>
          <w:tcW w:w="3070" w:type="dxa"/>
          <w:gridSpan w:val="2"/>
        </w:tcPr>
        <w:p w14:paraId="7D866F31" w14:textId="77777777" w:rsidR="002845E9" w:rsidRDefault="002845E9" w:rsidP="007F2C2D">
          <w:pPr>
            <w:pStyle w:val="Kopfzeile"/>
            <w:tabs>
              <w:tab w:val="clear" w:pos="4536"/>
              <w:tab w:val="clear" w:pos="9072"/>
            </w:tabs>
            <w:rPr>
              <w:rFonts w:ascii="Arial" w:hAnsi="Arial" w:cs="Arial"/>
              <w:i/>
              <w:iCs/>
              <w:sz w:val="14"/>
            </w:rPr>
          </w:pPr>
        </w:p>
      </w:tc>
      <w:tc>
        <w:tcPr>
          <w:tcW w:w="3594" w:type="dxa"/>
          <w:vAlign w:val="bottom"/>
        </w:tcPr>
        <w:p w14:paraId="2964AF33" w14:textId="77777777" w:rsidR="002845E9" w:rsidRDefault="002845E9" w:rsidP="007F2C2D">
          <w:pPr>
            <w:pStyle w:val="Kopfzeile"/>
            <w:tabs>
              <w:tab w:val="clear" w:pos="4536"/>
              <w:tab w:val="clear" w:pos="9072"/>
            </w:tabs>
            <w:rPr>
              <w:rFonts w:ascii="Arial" w:hAnsi="Arial" w:cs="Arial"/>
              <w:b/>
              <w:bCs/>
              <w:i/>
              <w:iCs/>
              <w:sz w:val="16"/>
            </w:rPr>
          </w:pPr>
        </w:p>
      </w:tc>
      <w:tc>
        <w:tcPr>
          <w:tcW w:w="3605" w:type="dxa"/>
          <w:vAlign w:val="bottom"/>
        </w:tcPr>
        <w:p w14:paraId="16A20FDF" w14:textId="77777777" w:rsidR="002845E9" w:rsidRDefault="002845E9" w:rsidP="007F2C2D">
          <w:pPr>
            <w:pStyle w:val="Kopfzeile"/>
            <w:tabs>
              <w:tab w:val="clear" w:pos="4536"/>
              <w:tab w:val="clear" w:pos="9072"/>
            </w:tabs>
            <w:rPr>
              <w:rFonts w:ascii="Arial" w:hAnsi="Arial" w:cs="Arial"/>
              <w:b/>
              <w:bCs/>
              <w:i/>
              <w:iCs/>
              <w:sz w:val="16"/>
            </w:rPr>
          </w:pPr>
        </w:p>
      </w:tc>
    </w:tr>
    <w:tr w:rsidR="002845E9" w14:paraId="5A0DD6E6" w14:textId="77777777">
      <w:trPr>
        <w:trHeight w:val="77"/>
      </w:trPr>
      <w:tc>
        <w:tcPr>
          <w:tcW w:w="3060" w:type="dxa"/>
          <w:vAlign w:val="bottom"/>
        </w:tcPr>
        <w:p w14:paraId="6F884FDD"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5B6CBE61"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75D07B0F" w14:textId="77777777" w:rsidR="002845E9" w:rsidRDefault="002845E9"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2845E9" w14:paraId="01F49B69" w14:textId="77777777">
      <w:trPr>
        <w:trHeight w:val="227"/>
      </w:trPr>
      <w:tc>
        <w:tcPr>
          <w:tcW w:w="3060" w:type="dxa"/>
        </w:tcPr>
        <w:p w14:paraId="5FFA177C" w14:textId="77777777" w:rsidR="002845E9" w:rsidRDefault="002845E9"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1863D966" w14:textId="77777777" w:rsidR="002845E9" w:rsidRDefault="002845E9" w:rsidP="007F2C2D">
          <w:pPr>
            <w:pStyle w:val="Fuzeile"/>
            <w:ind w:right="360"/>
            <w:rPr>
              <w:rFonts w:ascii="Arial" w:hAnsi="Arial" w:cs="Arial"/>
              <w:b/>
              <w:bCs/>
              <w:i/>
              <w:iCs/>
              <w:sz w:val="16"/>
            </w:rPr>
          </w:pPr>
          <w:r>
            <w:rPr>
              <w:rFonts w:ascii="Arial" w:hAnsi="Arial" w:cs="Arial"/>
              <w:b/>
              <w:bCs/>
              <w:i/>
              <w:iCs/>
              <w:sz w:val="16"/>
            </w:rPr>
            <w:t>Unterschrift des Kunden</w:t>
          </w:r>
        </w:p>
        <w:p w14:paraId="4997E05E" w14:textId="77777777" w:rsidR="002845E9" w:rsidRDefault="002845E9"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62874678" w14:textId="77777777" w:rsidR="002845E9" w:rsidRDefault="002845E9" w:rsidP="007F2C2D">
          <w:pPr>
            <w:pStyle w:val="Fuzeile"/>
            <w:ind w:right="360"/>
            <w:rPr>
              <w:rFonts w:ascii="Arial" w:hAnsi="Arial" w:cs="Arial"/>
              <w:b/>
              <w:bCs/>
              <w:i/>
              <w:iCs/>
              <w:sz w:val="16"/>
            </w:rPr>
          </w:pPr>
          <w:r>
            <w:rPr>
              <w:rFonts w:ascii="Arial" w:hAnsi="Arial" w:cs="Arial"/>
              <w:b/>
              <w:bCs/>
              <w:i/>
              <w:iCs/>
              <w:sz w:val="16"/>
            </w:rPr>
            <w:t>Unterschrift des Monteurs</w:t>
          </w:r>
        </w:p>
        <w:p w14:paraId="7AA75F01" w14:textId="77777777" w:rsidR="002845E9" w:rsidRDefault="002845E9"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1FFAA9F1" w14:textId="77777777" w:rsidR="002845E9" w:rsidRPr="002874BB" w:rsidRDefault="002845E9" w:rsidP="007F2C2D">
    <w:pPr>
      <w:rPr>
        <w:sz w:val="16"/>
      </w:rPr>
    </w:pPr>
  </w:p>
  <w:p w14:paraId="6E564F21" w14:textId="77777777" w:rsidR="002845E9" w:rsidRPr="00980FB3" w:rsidRDefault="002845E9"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2D0A" w14:textId="77777777" w:rsidR="002845E9" w:rsidRPr="00164A0A" w:rsidRDefault="002845E9"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4324B219" w14:textId="77777777" w:rsidR="002845E9" w:rsidRPr="00996157" w:rsidRDefault="002845E9"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71D14CA9" w14:textId="77777777" w:rsidR="002845E9" w:rsidRPr="00811CA8" w:rsidRDefault="002845E9"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Pr>
        <w:sz w:val="16"/>
      </w:rPr>
      <w:tab/>
    </w:r>
  </w:p>
  <w:p w14:paraId="0576D899" w14:textId="77777777" w:rsidR="002845E9" w:rsidRDefault="002845E9"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2845E9" w14:paraId="15923367" w14:textId="77777777" w:rsidTr="00E67A5D">
      <w:trPr>
        <w:trHeight w:val="57"/>
      </w:trPr>
      <w:tc>
        <w:tcPr>
          <w:tcW w:w="3070" w:type="dxa"/>
          <w:gridSpan w:val="2"/>
        </w:tcPr>
        <w:p w14:paraId="3B6019F5" w14:textId="77777777" w:rsidR="002845E9" w:rsidRDefault="002845E9" w:rsidP="004E46E4">
          <w:pPr>
            <w:pStyle w:val="Kopfzeile"/>
            <w:tabs>
              <w:tab w:val="clear" w:pos="4536"/>
              <w:tab w:val="clear" w:pos="9072"/>
            </w:tabs>
            <w:rPr>
              <w:rFonts w:ascii="Arial" w:hAnsi="Arial" w:cs="Arial"/>
              <w:i/>
              <w:iCs/>
              <w:sz w:val="14"/>
            </w:rPr>
          </w:pPr>
        </w:p>
      </w:tc>
      <w:tc>
        <w:tcPr>
          <w:tcW w:w="3594" w:type="dxa"/>
          <w:vAlign w:val="bottom"/>
        </w:tcPr>
        <w:p w14:paraId="70D0A491" w14:textId="77777777" w:rsidR="002845E9" w:rsidRDefault="002845E9" w:rsidP="004E46E4">
          <w:pPr>
            <w:pStyle w:val="Kopfzeile"/>
            <w:tabs>
              <w:tab w:val="clear" w:pos="4536"/>
              <w:tab w:val="clear" w:pos="9072"/>
            </w:tabs>
            <w:rPr>
              <w:rFonts w:ascii="Arial" w:hAnsi="Arial" w:cs="Arial"/>
              <w:i/>
              <w:iCs/>
              <w:sz w:val="14"/>
            </w:rPr>
          </w:pPr>
        </w:p>
      </w:tc>
      <w:tc>
        <w:tcPr>
          <w:tcW w:w="3605" w:type="dxa"/>
          <w:vAlign w:val="bottom"/>
        </w:tcPr>
        <w:p w14:paraId="0F464358" w14:textId="77777777" w:rsidR="002845E9" w:rsidRDefault="002845E9" w:rsidP="004E46E4">
          <w:pPr>
            <w:pStyle w:val="Kopfzeile"/>
            <w:tabs>
              <w:tab w:val="clear" w:pos="4536"/>
              <w:tab w:val="clear" w:pos="9072"/>
            </w:tabs>
            <w:rPr>
              <w:rFonts w:ascii="Arial" w:hAnsi="Arial" w:cs="Arial"/>
              <w:i/>
              <w:iCs/>
              <w:sz w:val="14"/>
            </w:rPr>
          </w:pPr>
        </w:p>
      </w:tc>
    </w:tr>
    <w:tr w:rsidR="002845E9" w14:paraId="5A6ACF15" w14:textId="77777777" w:rsidTr="00E67A5D">
      <w:trPr>
        <w:trHeight w:val="57"/>
      </w:trPr>
      <w:tc>
        <w:tcPr>
          <w:tcW w:w="3070" w:type="dxa"/>
          <w:gridSpan w:val="2"/>
        </w:tcPr>
        <w:p w14:paraId="24CAC53F" w14:textId="77777777" w:rsidR="002845E9" w:rsidRDefault="002845E9"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11FDB8AA" w14:textId="77777777" w:rsidR="002845E9" w:rsidRDefault="002845E9" w:rsidP="004E46E4">
          <w:pPr>
            <w:pStyle w:val="Kopfzeile"/>
            <w:tabs>
              <w:tab w:val="clear" w:pos="4536"/>
              <w:tab w:val="clear" w:pos="9072"/>
            </w:tabs>
            <w:rPr>
              <w:rFonts w:ascii="Arial" w:hAnsi="Arial" w:cs="Arial"/>
              <w:b/>
              <w:bCs/>
              <w:i/>
              <w:iCs/>
              <w:sz w:val="16"/>
            </w:rPr>
          </w:pPr>
        </w:p>
      </w:tc>
      <w:tc>
        <w:tcPr>
          <w:tcW w:w="3605" w:type="dxa"/>
          <w:vAlign w:val="bottom"/>
        </w:tcPr>
        <w:p w14:paraId="4DA1FCC4" w14:textId="77777777" w:rsidR="002845E9" w:rsidRDefault="002845E9" w:rsidP="004E46E4">
          <w:pPr>
            <w:pStyle w:val="Kopfzeile"/>
            <w:tabs>
              <w:tab w:val="clear" w:pos="4536"/>
              <w:tab w:val="clear" w:pos="9072"/>
            </w:tabs>
            <w:rPr>
              <w:rFonts w:ascii="Arial" w:hAnsi="Arial" w:cs="Arial"/>
              <w:b/>
              <w:bCs/>
              <w:i/>
              <w:iCs/>
              <w:sz w:val="16"/>
            </w:rPr>
          </w:pPr>
        </w:p>
      </w:tc>
    </w:tr>
    <w:tr w:rsidR="002845E9" w14:paraId="0DD75521" w14:textId="77777777" w:rsidTr="00E67A5D">
      <w:trPr>
        <w:trHeight w:val="57"/>
      </w:trPr>
      <w:tc>
        <w:tcPr>
          <w:tcW w:w="3060" w:type="dxa"/>
          <w:vAlign w:val="bottom"/>
        </w:tcPr>
        <w:p w14:paraId="4E973756" w14:textId="77777777" w:rsidR="002845E9" w:rsidRPr="00170349" w:rsidRDefault="002845E9"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1A32CEDD" w14:textId="77777777" w:rsidR="002845E9" w:rsidRDefault="002845E9"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2A36A7FD" w14:textId="77777777" w:rsidR="002845E9" w:rsidRDefault="002845E9" w:rsidP="004E46E4">
          <w:pPr>
            <w:pStyle w:val="Fuzeile"/>
            <w:ind w:right="360"/>
            <w:rPr>
              <w:rFonts w:ascii="Arial" w:hAnsi="Arial" w:cs="Arial"/>
              <w:b/>
              <w:bCs/>
              <w:sz w:val="16"/>
            </w:rPr>
          </w:pPr>
          <w:r>
            <w:rPr>
              <w:rFonts w:ascii="Arial" w:hAnsi="Arial" w:cs="Arial"/>
              <w:b/>
              <w:bCs/>
              <w:sz w:val="16"/>
            </w:rPr>
            <w:t>__________________________________</w:t>
          </w:r>
        </w:p>
      </w:tc>
    </w:tr>
    <w:tr w:rsidR="002845E9" w14:paraId="31051AC1" w14:textId="77777777" w:rsidTr="00E67A5D">
      <w:trPr>
        <w:trHeight w:val="57"/>
      </w:trPr>
      <w:tc>
        <w:tcPr>
          <w:tcW w:w="3060" w:type="dxa"/>
        </w:tcPr>
        <w:p w14:paraId="18E979A7" w14:textId="77777777" w:rsidR="002845E9" w:rsidRDefault="002845E9"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FECCB04" w14:textId="77777777" w:rsidR="002845E9" w:rsidRDefault="002845E9"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4A354001" w14:textId="77777777" w:rsidR="002845E9" w:rsidRDefault="002845E9" w:rsidP="004E46E4">
          <w:pPr>
            <w:pStyle w:val="Fuzeile"/>
            <w:ind w:right="360"/>
            <w:rPr>
              <w:rFonts w:ascii="Arial" w:hAnsi="Arial" w:cs="Arial"/>
              <w:b/>
              <w:bCs/>
              <w:i/>
              <w:iCs/>
              <w:sz w:val="16"/>
            </w:rPr>
          </w:pPr>
        </w:p>
      </w:tc>
      <w:tc>
        <w:tcPr>
          <w:tcW w:w="3605" w:type="dxa"/>
        </w:tcPr>
        <w:p w14:paraId="77E54140" w14:textId="77777777" w:rsidR="002845E9" w:rsidRDefault="002845E9"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2BE0242C" w14:textId="77777777" w:rsidR="002845E9" w:rsidRPr="00980FB3" w:rsidRDefault="002845E9"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2025-02-01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Pr>
        <w:b/>
        <w:noProof/>
        <w:sz w:val="20"/>
        <w:szCs w:val="20"/>
        <w:lang w:val="de-DE"/>
      </w:rPr>
      <w:t>ELSA_Servicebericht_elektro_V2025-07-22.docx</w:t>
    </w:r>
    <w:r w:rsidRPr="00A26B97">
      <w:rPr>
        <w:b/>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CB7B" w14:textId="77777777" w:rsidR="007F2C2D" w:rsidRPr="00164A0A" w:rsidRDefault="007F2C2D" w:rsidP="007F2C2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6768EECB" w14:textId="77777777" w:rsidR="007F2C2D" w:rsidRDefault="007F2C2D" w:rsidP="007F2C2D">
    <w:pPr>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3F9DDC08" w14:textId="77777777" w:rsidR="007F2C2D" w:rsidRDefault="007F2C2D" w:rsidP="007F2C2D">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7F2C2D" w14:paraId="0A6014F0" w14:textId="77777777">
      <w:trPr>
        <w:trHeight w:val="20"/>
      </w:trPr>
      <w:tc>
        <w:tcPr>
          <w:tcW w:w="3070" w:type="dxa"/>
          <w:gridSpan w:val="2"/>
        </w:tcPr>
        <w:p w14:paraId="260EE32B" w14:textId="77777777" w:rsidR="007F2C2D" w:rsidRDefault="007F2C2D" w:rsidP="007F2C2D">
          <w:pPr>
            <w:pStyle w:val="Kopfzeile"/>
            <w:tabs>
              <w:tab w:val="clear" w:pos="4536"/>
              <w:tab w:val="clear" w:pos="9072"/>
            </w:tabs>
            <w:rPr>
              <w:rFonts w:ascii="Arial" w:hAnsi="Arial" w:cs="Arial"/>
              <w:i/>
              <w:iCs/>
              <w:sz w:val="14"/>
            </w:rPr>
          </w:pPr>
        </w:p>
      </w:tc>
      <w:tc>
        <w:tcPr>
          <w:tcW w:w="3594" w:type="dxa"/>
          <w:vAlign w:val="bottom"/>
        </w:tcPr>
        <w:p w14:paraId="242DAE4E" w14:textId="77777777" w:rsidR="007F2C2D" w:rsidRDefault="007F2C2D" w:rsidP="007F2C2D">
          <w:pPr>
            <w:pStyle w:val="Kopfzeile"/>
            <w:tabs>
              <w:tab w:val="clear" w:pos="4536"/>
              <w:tab w:val="clear" w:pos="9072"/>
            </w:tabs>
            <w:rPr>
              <w:rFonts w:ascii="Arial" w:hAnsi="Arial" w:cs="Arial"/>
              <w:i/>
              <w:iCs/>
              <w:sz w:val="14"/>
            </w:rPr>
          </w:pPr>
        </w:p>
      </w:tc>
      <w:tc>
        <w:tcPr>
          <w:tcW w:w="3605" w:type="dxa"/>
          <w:vAlign w:val="bottom"/>
        </w:tcPr>
        <w:p w14:paraId="0784BD55" w14:textId="77777777" w:rsidR="007F2C2D" w:rsidRDefault="007F2C2D" w:rsidP="007F2C2D">
          <w:pPr>
            <w:pStyle w:val="Kopfzeile"/>
            <w:tabs>
              <w:tab w:val="clear" w:pos="4536"/>
              <w:tab w:val="clear" w:pos="9072"/>
            </w:tabs>
            <w:rPr>
              <w:rFonts w:ascii="Arial" w:hAnsi="Arial" w:cs="Arial"/>
              <w:i/>
              <w:iCs/>
              <w:sz w:val="14"/>
            </w:rPr>
          </w:pPr>
        </w:p>
      </w:tc>
    </w:tr>
    <w:tr w:rsidR="007F2C2D" w14:paraId="1CCAFC39" w14:textId="77777777">
      <w:trPr>
        <w:trHeight w:val="170"/>
      </w:trPr>
      <w:tc>
        <w:tcPr>
          <w:tcW w:w="3070" w:type="dxa"/>
          <w:gridSpan w:val="2"/>
        </w:tcPr>
        <w:p w14:paraId="230FF15D" w14:textId="77777777" w:rsidR="007F2C2D" w:rsidRDefault="007F2C2D" w:rsidP="007F2C2D">
          <w:pPr>
            <w:pStyle w:val="Kopfzeile"/>
            <w:tabs>
              <w:tab w:val="clear" w:pos="4536"/>
              <w:tab w:val="clear" w:pos="9072"/>
            </w:tabs>
            <w:rPr>
              <w:rFonts w:ascii="Arial" w:hAnsi="Arial" w:cs="Arial"/>
              <w:i/>
              <w:iCs/>
              <w:sz w:val="14"/>
            </w:rPr>
          </w:pPr>
        </w:p>
      </w:tc>
      <w:tc>
        <w:tcPr>
          <w:tcW w:w="3594" w:type="dxa"/>
          <w:vAlign w:val="bottom"/>
        </w:tcPr>
        <w:p w14:paraId="35AB3CC6" w14:textId="77777777" w:rsidR="007F2C2D" w:rsidRDefault="007F2C2D" w:rsidP="007F2C2D">
          <w:pPr>
            <w:pStyle w:val="Kopfzeile"/>
            <w:tabs>
              <w:tab w:val="clear" w:pos="4536"/>
              <w:tab w:val="clear" w:pos="9072"/>
            </w:tabs>
            <w:rPr>
              <w:rFonts w:ascii="Arial" w:hAnsi="Arial" w:cs="Arial"/>
              <w:b/>
              <w:bCs/>
              <w:i/>
              <w:iCs/>
              <w:sz w:val="16"/>
            </w:rPr>
          </w:pPr>
        </w:p>
      </w:tc>
      <w:tc>
        <w:tcPr>
          <w:tcW w:w="3605" w:type="dxa"/>
          <w:vAlign w:val="bottom"/>
        </w:tcPr>
        <w:p w14:paraId="0547566B" w14:textId="77777777" w:rsidR="007F2C2D" w:rsidRDefault="007F2C2D" w:rsidP="007F2C2D">
          <w:pPr>
            <w:pStyle w:val="Kopfzeile"/>
            <w:tabs>
              <w:tab w:val="clear" w:pos="4536"/>
              <w:tab w:val="clear" w:pos="9072"/>
            </w:tabs>
            <w:rPr>
              <w:rFonts w:ascii="Arial" w:hAnsi="Arial" w:cs="Arial"/>
              <w:b/>
              <w:bCs/>
              <w:i/>
              <w:iCs/>
              <w:sz w:val="16"/>
            </w:rPr>
          </w:pPr>
        </w:p>
      </w:tc>
    </w:tr>
    <w:tr w:rsidR="007F2C2D" w14:paraId="42198895" w14:textId="77777777">
      <w:trPr>
        <w:trHeight w:val="77"/>
      </w:trPr>
      <w:tc>
        <w:tcPr>
          <w:tcW w:w="3060" w:type="dxa"/>
          <w:vAlign w:val="bottom"/>
        </w:tcPr>
        <w:p w14:paraId="323AD6C6"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w:t>
          </w:r>
        </w:p>
      </w:tc>
      <w:tc>
        <w:tcPr>
          <w:tcW w:w="3604" w:type="dxa"/>
          <w:gridSpan w:val="2"/>
          <w:vAlign w:val="bottom"/>
        </w:tcPr>
        <w:p w14:paraId="164E2906"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4F887C68" w14:textId="77777777" w:rsidR="007F2C2D" w:rsidRDefault="007F2C2D" w:rsidP="007F2C2D">
          <w:pPr>
            <w:pStyle w:val="Fuzeile"/>
            <w:ind w:right="360"/>
            <w:rPr>
              <w:rFonts w:ascii="Arial" w:hAnsi="Arial" w:cs="Arial"/>
              <w:b/>
              <w:bCs/>
              <w:sz w:val="16"/>
            </w:rPr>
          </w:pPr>
          <w:r>
            <w:rPr>
              <w:rFonts w:ascii="Arial" w:hAnsi="Arial" w:cs="Arial"/>
              <w:b/>
              <w:bCs/>
              <w:sz w:val="16"/>
            </w:rPr>
            <w:t>__________________________________</w:t>
          </w:r>
          <w:r>
            <w:rPr>
              <w:rFonts w:ascii="Arial" w:hAnsi="Arial" w:cs="Arial"/>
              <w:i/>
              <w:iCs/>
              <w:sz w:val="14"/>
            </w:rPr>
            <w:t>_</w:t>
          </w:r>
        </w:p>
      </w:tc>
    </w:tr>
    <w:tr w:rsidR="007F2C2D" w14:paraId="6F622591" w14:textId="77777777">
      <w:trPr>
        <w:trHeight w:val="227"/>
      </w:trPr>
      <w:tc>
        <w:tcPr>
          <w:tcW w:w="3060" w:type="dxa"/>
        </w:tcPr>
        <w:p w14:paraId="68999E0F" w14:textId="77777777" w:rsidR="007F2C2D" w:rsidRDefault="007F2C2D" w:rsidP="007F2C2D">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68518ECC" w14:textId="77777777" w:rsidR="007F2C2D" w:rsidRDefault="007F2C2D" w:rsidP="007F2C2D">
          <w:pPr>
            <w:pStyle w:val="Fuzeile"/>
            <w:ind w:right="360"/>
            <w:rPr>
              <w:rFonts w:ascii="Arial" w:hAnsi="Arial" w:cs="Arial"/>
              <w:b/>
              <w:bCs/>
              <w:i/>
              <w:iCs/>
              <w:sz w:val="16"/>
            </w:rPr>
          </w:pPr>
          <w:r>
            <w:rPr>
              <w:rFonts w:ascii="Arial" w:hAnsi="Arial" w:cs="Arial"/>
              <w:b/>
              <w:bCs/>
              <w:i/>
              <w:iCs/>
              <w:sz w:val="16"/>
            </w:rPr>
            <w:t>Unterschrift des Kunden</w:t>
          </w:r>
        </w:p>
        <w:p w14:paraId="1BE010C9" w14:textId="77777777" w:rsidR="00090E39" w:rsidRDefault="004D505C"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c>
        <w:tcPr>
          <w:tcW w:w="3605" w:type="dxa"/>
        </w:tcPr>
        <w:p w14:paraId="7DF0BF57" w14:textId="77777777" w:rsidR="007F2C2D" w:rsidRDefault="007F2C2D" w:rsidP="007F2C2D">
          <w:pPr>
            <w:pStyle w:val="Fuzeile"/>
            <w:ind w:right="360"/>
            <w:rPr>
              <w:rFonts w:ascii="Arial" w:hAnsi="Arial" w:cs="Arial"/>
              <w:b/>
              <w:bCs/>
              <w:i/>
              <w:iCs/>
              <w:sz w:val="16"/>
            </w:rPr>
          </w:pPr>
          <w:r>
            <w:rPr>
              <w:rFonts w:ascii="Arial" w:hAnsi="Arial" w:cs="Arial"/>
              <w:b/>
              <w:bCs/>
              <w:i/>
              <w:iCs/>
              <w:sz w:val="16"/>
            </w:rPr>
            <w:t>Unterschrift des Monteurs</w:t>
          </w:r>
        </w:p>
        <w:p w14:paraId="17E96205" w14:textId="77777777" w:rsidR="00090E39" w:rsidRDefault="004D505C" w:rsidP="007F2C2D">
          <w:pPr>
            <w:pStyle w:val="Fuzeile"/>
            <w:ind w:right="360"/>
            <w:rPr>
              <w:rFonts w:ascii="Arial" w:hAnsi="Arial" w:cs="Arial"/>
              <w:b/>
              <w:bCs/>
              <w:i/>
              <w:iCs/>
              <w:sz w:val="16"/>
            </w:rPr>
          </w:pPr>
          <w:r>
            <w:rPr>
              <w:rFonts w:ascii="Arial" w:hAnsi="Arial" w:cs="Arial"/>
              <w:b/>
              <w:bCs/>
              <w:i/>
              <w:iCs/>
              <w:sz w:val="16"/>
            </w:rPr>
            <w:t xml:space="preserve">Seite </w:t>
          </w:r>
          <w:r w:rsidRPr="004D505C">
            <w:rPr>
              <w:rFonts w:ascii="Arial" w:hAnsi="Arial" w:cs="Arial"/>
              <w:b/>
              <w:bCs/>
              <w:i/>
              <w:iCs/>
              <w:sz w:val="16"/>
            </w:rPr>
            <w:fldChar w:fldCharType="begin"/>
          </w:r>
          <w:r w:rsidRPr="004D505C">
            <w:rPr>
              <w:rFonts w:ascii="Arial" w:hAnsi="Arial" w:cs="Arial"/>
              <w:b/>
              <w:bCs/>
              <w:i/>
              <w:iCs/>
              <w:sz w:val="16"/>
            </w:rPr>
            <w:instrText>PAGE   \* MERGEFORMAT</w:instrText>
          </w:r>
          <w:r w:rsidRPr="004D505C">
            <w:rPr>
              <w:rFonts w:ascii="Arial" w:hAnsi="Arial" w:cs="Arial"/>
              <w:b/>
              <w:bCs/>
              <w:i/>
              <w:iCs/>
              <w:sz w:val="16"/>
            </w:rPr>
            <w:fldChar w:fldCharType="separate"/>
          </w:r>
          <w:r w:rsidRPr="004D505C">
            <w:rPr>
              <w:rFonts w:ascii="Arial" w:hAnsi="Arial" w:cs="Arial"/>
              <w:b/>
              <w:bCs/>
              <w:i/>
              <w:iCs/>
              <w:noProof/>
              <w:sz w:val="16"/>
              <w:lang w:val="de-DE"/>
            </w:rPr>
            <w:t>2</w:t>
          </w:r>
          <w:r w:rsidRPr="004D505C">
            <w:rPr>
              <w:rFonts w:ascii="Arial" w:hAnsi="Arial" w:cs="Arial"/>
              <w:b/>
              <w:bCs/>
              <w:i/>
              <w:iCs/>
              <w:sz w:val="16"/>
            </w:rPr>
            <w:fldChar w:fldCharType="end"/>
          </w:r>
        </w:p>
      </w:tc>
    </w:tr>
  </w:tbl>
  <w:p w14:paraId="23481E05" w14:textId="77777777" w:rsidR="007F2C2D" w:rsidRPr="002874BB" w:rsidRDefault="007F2C2D" w:rsidP="007F2C2D">
    <w:pPr>
      <w:rPr>
        <w:sz w:val="16"/>
      </w:rPr>
    </w:pPr>
  </w:p>
  <w:p w14:paraId="20B4607D" w14:textId="4595C0D5" w:rsidR="007F2C2D" w:rsidRPr="00980FB3" w:rsidRDefault="007F2C2D" w:rsidP="007F2C2D">
    <w:pPr>
      <w:jc w:val="right"/>
      <w:rPr>
        <w:b/>
        <w:sz w:val="20"/>
        <w:szCs w:val="20"/>
        <w:lang w:val="de-DE"/>
      </w:rPr>
    </w:pP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sidR="00D740A7">
      <w:rPr>
        <w:b/>
        <w:noProof/>
        <w:sz w:val="20"/>
        <w:szCs w:val="20"/>
        <w:lang w:val="de-DE"/>
      </w:rPr>
      <w:t>ELSA_Servicebericht_elektro_V2025-07-22.docx</w:t>
    </w:r>
    <w:r w:rsidRPr="00A26B97">
      <w:rPr>
        <w:b/>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79C0" w14:textId="77777777" w:rsidR="004E46E4" w:rsidRPr="00164A0A" w:rsidRDefault="004E46E4" w:rsidP="0029127D">
    <w:pPr>
      <w:pStyle w:val="Kopfzeile"/>
      <w:tabs>
        <w:tab w:val="clear" w:pos="4536"/>
        <w:tab w:val="clear" w:pos="9072"/>
      </w:tabs>
      <w:jc w:val="left"/>
      <w:rPr>
        <w:rFonts w:ascii="Arial" w:hAnsi="Arial" w:cs="Arial"/>
        <w:i/>
        <w:iCs/>
        <w:sz w:val="18"/>
      </w:rPr>
    </w:pPr>
    <w:r w:rsidRPr="00164A0A">
      <w:rPr>
        <w:rFonts w:ascii="Arial" w:hAnsi="Arial" w:cs="Arial"/>
        <w:b/>
        <w:bCs/>
        <w:i/>
        <w:iCs/>
        <w:sz w:val="18"/>
      </w:rPr>
      <w:t>Bescheinigung des Auftraggebers</w:t>
    </w:r>
  </w:p>
  <w:p w14:paraId="2EDD7725" w14:textId="77777777" w:rsidR="004E46E4" w:rsidRPr="00996157" w:rsidRDefault="004E46E4" w:rsidP="0029127D">
    <w:pPr>
      <w:jc w:val="left"/>
      <w:rPr>
        <w:sz w:val="16"/>
      </w:rPr>
    </w:pPr>
    <w:r w:rsidRPr="00996157">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 Die letzte Abfahrt des Einsatzes wird, wenn nötig, der tatsächlichen Fahrzeit und der gefahrenen Kilometer korrigiert. Ü-Std. werden nach der achten Arbeitsstunde mit einem Aufschlag von 25% verrechnet.</w:t>
    </w:r>
  </w:p>
  <w:p w14:paraId="0130895B" w14:textId="731857E0" w:rsidR="004E46E4" w:rsidRPr="00811CA8" w:rsidRDefault="004E46E4" w:rsidP="00CF3C40">
    <w:pPr>
      <w:tabs>
        <w:tab w:val="right" w:pos="9746"/>
      </w:tabs>
      <w:jc w:val="left"/>
      <w:rPr>
        <w:sz w:val="10"/>
      </w:rPr>
    </w:pPr>
    <w:r w:rsidRPr="00811CA8">
      <w:rPr>
        <w:sz w:val="16"/>
      </w:rPr>
      <w:t>Newsletter: Der Kunde wird auf die jederzeitige Widerrufsmöglichkeit seiner freiwilligen Einwilligung nach §13 TMG II &amp; III hingewiesen.</w:t>
    </w:r>
    <w:r w:rsidR="00CF3C40">
      <w:rPr>
        <w:sz w:val="16"/>
      </w:rPr>
      <w:tab/>
    </w:r>
  </w:p>
  <w:p w14:paraId="3E122367" w14:textId="77777777" w:rsidR="004E46E4" w:rsidRDefault="004E46E4" w:rsidP="004E46E4">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4E46E4" w14:paraId="43DE8790" w14:textId="77777777" w:rsidTr="00E67A5D">
      <w:trPr>
        <w:trHeight w:val="57"/>
      </w:trPr>
      <w:tc>
        <w:tcPr>
          <w:tcW w:w="3070" w:type="dxa"/>
          <w:gridSpan w:val="2"/>
        </w:tcPr>
        <w:p w14:paraId="58E4FADD" w14:textId="77777777" w:rsidR="004E46E4" w:rsidRDefault="004E46E4" w:rsidP="004E46E4">
          <w:pPr>
            <w:pStyle w:val="Kopfzeile"/>
            <w:tabs>
              <w:tab w:val="clear" w:pos="4536"/>
              <w:tab w:val="clear" w:pos="9072"/>
            </w:tabs>
            <w:rPr>
              <w:rFonts w:ascii="Arial" w:hAnsi="Arial" w:cs="Arial"/>
              <w:i/>
              <w:iCs/>
              <w:sz w:val="14"/>
            </w:rPr>
          </w:pPr>
        </w:p>
      </w:tc>
      <w:tc>
        <w:tcPr>
          <w:tcW w:w="3594" w:type="dxa"/>
          <w:vAlign w:val="bottom"/>
        </w:tcPr>
        <w:p w14:paraId="6378CA6C" w14:textId="77777777" w:rsidR="004E46E4" w:rsidRDefault="004E46E4" w:rsidP="004E46E4">
          <w:pPr>
            <w:pStyle w:val="Kopfzeile"/>
            <w:tabs>
              <w:tab w:val="clear" w:pos="4536"/>
              <w:tab w:val="clear" w:pos="9072"/>
            </w:tabs>
            <w:rPr>
              <w:rFonts w:ascii="Arial" w:hAnsi="Arial" w:cs="Arial"/>
              <w:i/>
              <w:iCs/>
              <w:sz w:val="14"/>
            </w:rPr>
          </w:pPr>
        </w:p>
      </w:tc>
      <w:tc>
        <w:tcPr>
          <w:tcW w:w="3605" w:type="dxa"/>
          <w:vAlign w:val="bottom"/>
        </w:tcPr>
        <w:p w14:paraId="2BFA7EC8" w14:textId="77777777" w:rsidR="004E46E4" w:rsidRDefault="004E46E4" w:rsidP="004E46E4">
          <w:pPr>
            <w:pStyle w:val="Kopfzeile"/>
            <w:tabs>
              <w:tab w:val="clear" w:pos="4536"/>
              <w:tab w:val="clear" w:pos="9072"/>
            </w:tabs>
            <w:rPr>
              <w:rFonts w:ascii="Arial" w:hAnsi="Arial" w:cs="Arial"/>
              <w:i/>
              <w:iCs/>
              <w:sz w:val="14"/>
            </w:rPr>
          </w:pPr>
        </w:p>
      </w:tc>
    </w:tr>
    <w:tr w:rsidR="004E46E4" w14:paraId="75CBC5FC" w14:textId="77777777" w:rsidTr="00E67A5D">
      <w:trPr>
        <w:trHeight w:val="57"/>
      </w:trPr>
      <w:tc>
        <w:tcPr>
          <w:tcW w:w="3070" w:type="dxa"/>
          <w:gridSpan w:val="2"/>
        </w:tcPr>
        <w:p w14:paraId="4B036F09" w14:textId="77777777" w:rsidR="004E46E4" w:rsidRDefault="004E46E4" w:rsidP="004E46E4">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5DC7904C" w14:textId="77777777" w:rsidR="004E46E4" w:rsidRDefault="004E46E4" w:rsidP="004E46E4">
          <w:pPr>
            <w:pStyle w:val="Kopfzeile"/>
            <w:tabs>
              <w:tab w:val="clear" w:pos="4536"/>
              <w:tab w:val="clear" w:pos="9072"/>
            </w:tabs>
            <w:rPr>
              <w:rFonts w:ascii="Arial" w:hAnsi="Arial" w:cs="Arial"/>
              <w:b/>
              <w:bCs/>
              <w:i/>
              <w:iCs/>
              <w:sz w:val="16"/>
            </w:rPr>
          </w:pPr>
        </w:p>
      </w:tc>
      <w:tc>
        <w:tcPr>
          <w:tcW w:w="3605" w:type="dxa"/>
          <w:vAlign w:val="bottom"/>
        </w:tcPr>
        <w:p w14:paraId="4BF7A041" w14:textId="77777777" w:rsidR="004E46E4" w:rsidRDefault="004E46E4" w:rsidP="004E46E4">
          <w:pPr>
            <w:pStyle w:val="Kopfzeile"/>
            <w:tabs>
              <w:tab w:val="clear" w:pos="4536"/>
              <w:tab w:val="clear" w:pos="9072"/>
            </w:tabs>
            <w:rPr>
              <w:rFonts w:ascii="Arial" w:hAnsi="Arial" w:cs="Arial"/>
              <w:b/>
              <w:bCs/>
              <w:i/>
              <w:iCs/>
              <w:sz w:val="16"/>
            </w:rPr>
          </w:pPr>
        </w:p>
      </w:tc>
    </w:tr>
    <w:tr w:rsidR="004E46E4" w14:paraId="50D7F623" w14:textId="77777777" w:rsidTr="00E67A5D">
      <w:trPr>
        <w:trHeight w:val="57"/>
      </w:trPr>
      <w:tc>
        <w:tcPr>
          <w:tcW w:w="3060" w:type="dxa"/>
          <w:vAlign w:val="bottom"/>
        </w:tcPr>
        <w:p w14:paraId="257755BA" w14:textId="4D386681" w:rsidR="004E46E4" w:rsidRPr="00170349" w:rsidRDefault="004E46E4" w:rsidP="004E46E4">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sidR="00D740A7">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6E2079BD" w14:textId="77777777" w:rsidR="004E46E4" w:rsidRDefault="004E46E4" w:rsidP="004E46E4">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6EEB3833" w14:textId="77777777" w:rsidR="004E46E4" w:rsidRDefault="004E46E4" w:rsidP="004E46E4">
          <w:pPr>
            <w:pStyle w:val="Fuzeile"/>
            <w:ind w:right="360"/>
            <w:rPr>
              <w:rFonts w:ascii="Arial" w:hAnsi="Arial" w:cs="Arial"/>
              <w:b/>
              <w:bCs/>
              <w:sz w:val="16"/>
            </w:rPr>
          </w:pPr>
          <w:r>
            <w:rPr>
              <w:rFonts w:ascii="Arial" w:hAnsi="Arial" w:cs="Arial"/>
              <w:b/>
              <w:bCs/>
              <w:sz w:val="16"/>
            </w:rPr>
            <w:t>__________________________________</w:t>
          </w:r>
        </w:p>
      </w:tc>
    </w:tr>
    <w:tr w:rsidR="004E46E4" w14:paraId="387E19BB" w14:textId="77777777" w:rsidTr="00E67A5D">
      <w:trPr>
        <w:trHeight w:val="57"/>
      </w:trPr>
      <w:tc>
        <w:tcPr>
          <w:tcW w:w="3060" w:type="dxa"/>
        </w:tcPr>
        <w:p w14:paraId="080A6F11" w14:textId="77777777" w:rsidR="004E46E4" w:rsidRDefault="004E46E4" w:rsidP="004E46E4">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13538432" w14:textId="77777777" w:rsidR="004E46E4" w:rsidRDefault="004E46E4" w:rsidP="004E46E4">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p w14:paraId="06031B4E" w14:textId="77777777" w:rsidR="004E46E4" w:rsidRDefault="004E46E4" w:rsidP="004E46E4">
          <w:pPr>
            <w:pStyle w:val="Fuzeile"/>
            <w:ind w:right="360"/>
            <w:rPr>
              <w:rFonts w:ascii="Arial" w:hAnsi="Arial" w:cs="Arial"/>
              <w:b/>
              <w:bCs/>
              <w:i/>
              <w:iCs/>
              <w:sz w:val="16"/>
            </w:rPr>
          </w:pPr>
        </w:p>
      </w:tc>
      <w:tc>
        <w:tcPr>
          <w:tcW w:w="3605" w:type="dxa"/>
        </w:tcPr>
        <w:p w14:paraId="403B2819" w14:textId="77777777" w:rsidR="004E46E4" w:rsidRDefault="004E46E4" w:rsidP="004E46E4">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2</w:t>
          </w:r>
          <w:r w:rsidRPr="005A6C2B">
            <w:rPr>
              <w:rFonts w:ascii="Arial" w:hAnsi="Arial" w:cs="Arial"/>
              <w:b/>
              <w:bCs/>
              <w:i/>
              <w:iCs/>
              <w:color w:val="FFFFFF" w:themeColor="background1"/>
              <w:sz w:val="16"/>
            </w:rPr>
            <w:fldChar w:fldCharType="end"/>
          </w:r>
        </w:p>
      </w:tc>
    </w:tr>
  </w:tbl>
  <w:p w14:paraId="3AFA4EE3" w14:textId="1A11E4C6" w:rsidR="00CA6B8C" w:rsidRPr="00980FB3" w:rsidRDefault="00A17848" w:rsidP="00A17848">
    <w:pPr>
      <w:tabs>
        <w:tab w:val="left" w:pos="184"/>
        <w:tab w:val="right" w:pos="9746"/>
      </w:tabs>
      <w:jc w:val="left"/>
      <w:rPr>
        <w:b/>
        <w:sz w:val="20"/>
        <w:szCs w:val="20"/>
        <w:lang w:val="de-DE"/>
      </w:rPr>
    </w:pPr>
    <w:r w:rsidRPr="00980FB3">
      <w:rPr>
        <w:b/>
        <w:sz w:val="20"/>
        <w:szCs w:val="20"/>
        <w:lang w:val="de-DE"/>
      </w:rPr>
      <w:tab/>
    </w:r>
    <w:r w:rsidR="0085345D" w:rsidRPr="00980FB3">
      <w:rPr>
        <w:b/>
        <w:sz w:val="14"/>
        <w:szCs w:val="20"/>
        <w:lang w:val="de-DE"/>
      </w:rPr>
      <w:t>V</w:t>
    </w:r>
    <w:r w:rsidR="00D64D33">
      <w:rPr>
        <w:b/>
        <w:sz w:val="14"/>
        <w:szCs w:val="20"/>
        <w:lang w:val="de-DE"/>
      </w:rPr>
      <w:t>202</w:t>
    </w:r>
    <w:r w:rsidR="00B4274C">
      <w:rPr>
        <w:b/>
        <w:sz w:val="14"/>
        <w:szCs w:val="20"/>
        <w:lang w:val="de-DE"/>
      </w:rPr>
      <w:t>5-02-01</w:t>
    </w:r>
    <w:r w:rsidRPr="00980FB3">
      <w:rPr>
        <w:b/>
        <w:sz w:val="20"/>
        <w:szCs w:val="20"/>
        <w:lang w:val="de-DE"/>
      </w:rPr>
      <w:tab/>
    </w:r>
    <w:r w:rsidR="00CA6B8C" w:rsidRPr="00A26B97">
      <w:rPr>
        <w:b/>
        <w:sz w:val="20"/>
        <w:szCs w:val="20"/>
      </w:rPr>
      <w:fldChar w:fldCharType="begin"/>
    </w:r>
    <w:r w:rsidR="00CA6B8C" w:rsidRPr="00980FB3">
      <w:rPr>
        <w:b/>
        <w:sz w:val="20"/>
        <w:szCs w:val="20"/>
        <w:lang w:val="de-DE"/>
      </w:rPr>
      <w:instrText xml:space="preserve"> FILENAME  \* FirstCap  \* MERGEFORMAT </w:instrText>
    </w:r>
    <w:r w:rsidR="00CA6B8C" w:rsidRPr="00A26B97">
      <w:rPr>
        <w:b/>
        <w:sz w:val="20"/>
        <w:szCs w:val="20"/>
      </w:rPr>
      <w:fldChar w:fldCharType="separate"/>
    </w:r>
    <w:r w:rsidR="00D740A7">
      <w:rPr>
        <w:b/>
        <w:noProof/>
        <w:sz w:val="20"/>
        <w:szCs w:val="20"/>
        <w:lang w:val="de-DE"/>
      </w:rPr>
      <w:t>ELSA_Servicebericht_elektro_V2025-07-22.docx</w:t>
    </w:r>
    <w:r w:rsidR="00CA6B8C" w:rsidRPr="00A26B97">
      <w:rPr>
        <w:b/>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43EB" w14:textId="77777777" w:rsidR="00394CAF" w:rsidRPr="00164A0A" w:rsidRDefault="00394CAF" w:rsidP="00AB26DB">
    <w:pPr>
      <w:pStyle w:val="Kopfzeile"/>
      <w:tabs>
        <w:tab w:val="clear" w:pos="4536"/>
        <w:tab w:val="clear" w:pos="9072"/>
      </w:tabs>
      <w:ind w:firstLine="426"/>
      <w:jc w:val="left"/>
      <w:rPr>
        <w:rFonts w:ascii="Arial" w:hAnsi="Arial" w:cs="Arial"/>
        <w:i/>
        <w:iCs/>
        <w:sz w:val="18"/>
      </w:rPr>
    </w:pPr>
    <w:r w:rsidRPr="00164A0A">
      <w:rPr>
        <w:rFonts w:ascii="Arial" w:hAnsi="Arial" w:cs="Arial"/>
        <w:b/>
        <w:bCs/>
        <w:i/>
        <w:iCs/>
        <w:sz w:val="18"/>
      </w:rPr>
      <w:t>Bescheinigung des Auftraggebers</w:t>
    </w:r>
  </w:p>
  <w:p w14:paraId="2EDC4C43" w14:textId="77777777" w:rsidR="00394CAF" w:rsidRDefault="00394CAF" w:rsidP="00AB26DB">
    <w:pPr>
      <w:ind w:left="426"/>
      <w:jc w:val="left"/>
      <w:rPr>
        <w:sz w:val="16"/>
      </w:rPr>
    </w:pPr>
    <w:r w:rsidRPr="002874BB">
      <w:rPr>
        <w:sz w:val="16"/>
      </w:rPr>
      <w:t>Der oben beschriebene Auftrag wird hiermit bestätigt und das angeführte Material sowie die Arbeitszeiten zur Rechnungserstellung anerkannt. Die Arbeiten wurden Ordnungsgemäß ausgeführt. Nach Abschluss der Arbeiten wurde die oben angeführte Maschine einsatzbereit übergeben.</w:t>
    </w:r>
    <w:r>
      <w:rPr>
        <w:sz w:val="16"/>
      </w:rPr>
      <w:t xml:space="preserve"> </w:t>
    </w:r>
    <w:r w:rsidRPr="002874BB">
      <w:rPr>
        <w:sz w:val="16"/>
      </w:rPr>
      <w:t>Die letzte Abfahrt des Einsatzes wird, wenn nötig, der tatsächlichen Fahrzeit und der gefahrenen Kilometer korrigiert. Ü-Std. werden nach der achten Arbeitsstunde mit einem Aufschlag von 25% verrechnet.</w:t>
    </w:r>
  </w:p>
  <w:p w14:paraId="54668187" w14:textId="77777777" w:rsidR="00394CAF" w:rsidRPr="00811CA8" w:rsidRDefault="00394CAF" w:rsidP="00AB26DB">
    <w:pPr>
      <w:ind w:firstLine="426"/>
      <w:jc w:val="left"/>
      <w:rPr>
        <w:sz w:val="10"/>
      </w:rPr>
    </w:pPr>
    <w:r w:rsidRPr="00811CA8">
      <w:rPr>
        <w:sz w:val="16"/>
      </w:rPr>
      <w:t>Newsletter: Der Kunde wird auf die jederzeitige Widerrufsmöglichkeit seiner freiwilligen Einwilligung nach §13 TMG II &amp; III hingewiesen.</w:t>
    </w:r>
  </w:p>
  <w:p w14:paraId="7B83F40D" w14:textId="77777777" w:rsidR="00394CAF" w:rsidRDefault="00394CAF" w:rsidP="00394CAF">
    <w:pPr>
      <w:rPr>
        <w:sz w:val="16"/>
      </w:rPr>
    </w:pPr>
  </w:p>
  <w:tbl>
    <w:tblPr>
      <w:tblW w:w="1026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70" w:type="dxa"/>
        <w:right w:w="70" w:type="dxa"/>
      </w:tblCellMar>
      <w:tblLook w:val="0000" w:firstRow="0" w:lastRow="0" w:firstColumn="0" w:lastColumn="0" w:noHBand="0" w:noVBand="0"/>
    </w:tblPr>
    <w:tblGrid>
      <w:gridCol w:w="3060"/>
      <w:gridCol w:w="10"/>
      <w:gridCol w:w="3594"/>
      <w:gridCol w:w="3605"/>
    </w:tblGrid>
    <w:tr w:rsidR="00394CAF" w14:paraId="191D85CD" w14:textId="77777777" w:rsidTr="00E67A5D">
      <w:trPr>
        <w:trHeight w:val="57"/>
      </w:trPr>
      <w:tc>
        <w:tcPr>
          <w:tcW w:w="3070" w:type="dxa"/>
          <w:gridSpan w:val="2"/>
        </w:tcPr>
        <w:p w14:paraId="10369907" w14:textId="77777777" w:rsidR="00394CAF" w:rsidRDefault="00394CAF" w:rsidP="00394CAF">
          <w:pPr>
            <w:pStyle w:val="Kopfzeile"/>
            <w:tabs>
              <w:tab w:val="clear" w:pos="4536"/>
              <w:tab w:val="clear" w:pos="9072"/>
            </w:tabs>
            <w:rPr>
              <w:rFonts w:ascii="Arial" w:hAnsi="Arial" w:cs="Arial"/>
              <w:i/>
              <w:iCs/>
              <w:sz w:val="14"/>
            </w:rPr>
          </w:pPr>
        </w:p>
      </w:tc>
      <w:tc>
        <w:tcPr>
          <w:tcW w:w="3594" w:type="dxa"/>
          <w:vAlign w:val="bottom"/>
        </w:tcPr>
        <w:p w14:paraId="1999503A" w14:textId="77777777" w:rsidR="00394CAF" w:rsidRDefault="00394CAF" w:rsidP="00394CAF">
          <w:pPr>
            <w:pStyle w:val="Kopfzeile"/>
            <w:tabs>
              <w:tab w:val="clear" w:pos="4536"/>
              <w:tab w:val="clear" w:pos="9072"/>
            </w:tabs>
            <w:rPr>
              <w:rFonts w:ascii="Arial" w:hAnsi="Arial" w:cs="Arial"/>
              <w:i/>
              <w:iCs/>
              <w:sz w:val="14"/>
            </w:rPr>
          </w:pPr>
        </w:p>
      </w:tc>
      <w:tc>
        <w:tcPr>
          <w:tcW w:w="3605" w:type="dxa"/>
          <w:vAlign w:val="bottom"/>
        </w:tcPr>
        <w:p w14:paraId="29A77AC4" w14:textId="77777777" w:rsidR="00394CAF" w:rsidRDefault="00394CAF" w:rsidP="00394CAF">
          <w:pPr>
            <w:pStyle w:val="Kopfzeile"/>
            <w:tabs>
              <w:tab w:val="clear" w:pos="4536"/>
              <w:tab w:val="clear" w:pos="9072"/>
            </w:tabs>
            <w:rPr>
              <w:rFonts w:ascii="Arial" w:hAnsi="Arial" w:cs="Arial"/>
              <w:i/>
              <w:iCs/>
              <w:sz w:val="14"/>
            </w:rPr>
          </w:pPr>
        </w:p>
      </w:tc>
    </w:tr>
    <w:tr w:rsidR="00394CAF" w14:paraId="23495BDA" w14:textId="77777777" w:rsidTr="00E67A5D">
      <w:trPr>
        <w:trHeight w:val="57"/>
      </w:trPr>
      <w:tc>
        <w:tcPr>
          <w:tcW w:w="3070" w:type="dxa"/>
          <w:gridSpan w:val="2"/>
        </w:tcPr>
        <w:p w14:paraId="1CA2BFB9" w14:textId="77777777" w:rsidR="00394CAF" w:rsidRDefault="00394CAF" w:rsidP="00394CAF">
          <w:pPr>
            <w:pStyle w:val="Kopfzeile"/>
            <w:tabs>
              <w:tab w:val="clear" w:pos="4536"/>
              <w:tab w:val="clear" w:pos="9072"/>
            </w:tabs>
            <w:jc w:val="both"/>
            <w:rPr>
              <w:rFonts w:ascii="Arial" w:hAnsi="Arial" w:cs="Arial"/>
              <w:i/>
              <w:iCs/>
              <w:sz w:val="14"/>
            </w:rPr>
          </w:pPr>
          <w:r>
            <w:rPr>
              <w:rFonts w:ascii="Arial" w:hAnsi="Arial" w:cs="Arial"/>
              <w:i/>
              <w:iCs/>
              <w:sz w:val="14"/>
            </w:rPr>
            <w:t xml:space="preserve">  </w:t>
          </w:r>
        </w:p>
      </w:tc>
      <w:tc>
        <w:tcPr>
          <w:tcW w:w="3594" w:type="dxa"/>
          <w:vAlign w:val="bottom"/>
        </w:tcPr>
        <w:p w14:paraId="2AA1E32A" w14:textId="77777777" w:rsidR="00394CAF" w:rsidRDefault="00394CAF" w:rsidP="00394CAF">
          <w:pPr>
            <w:pStyle w:val="Kopfzeile"/>
            <w:tabs>
              <w:tab w:val="clear" w:pos="4536"/>
              <w:tab w:val="clear" w:pos="9072"/>
            </w:tabs>
            <w:rPr>
              <w:rFonts w:ascii="Arial" w:hAnsi="Arial" w:cs="Arial"/>
              <w:b/>
              <w:bCs/>
              <w:i/>
              <w:iCs/>
              <w:sz w:val="16"/>
            </w:rPr>
          </w:pPr>
        </w:p>
      </w:tc>
      <w:tc>
        <w:tcPr>
          <w:tcW w:w="3605" w:type="dxa"/>
          <w:vAlign w:val="bottom"/>
        </w:tcPr>
        <w:p w14:paraId="1F949CA0" w14:textId="77777777" w:rsidR="00394CAF" w:rsidRDefault="00394CAF" w:rsidP="00394CAF">
          <w:pPr>
            <w:pStyle w:val="Kopfzeile"/>
            <w:tabs>
              <w:tab w:val="clear" w:pos="4536"/>
              <w:tab w:val="clear" w:pos="9072"/>
            </w:tabs>
            <w:rPr>
              <w:rFonts w:ascii="Arial" w:hAnsi="Arial" w:cs="Arial"/>
              <w:b/>
              <w:bCs/>
              <w:i/>
              <w:iCs/>
              <w:sz w:val="16"/>
            </w:rPr>
          </w:pPr>
        </w:p>
      </w:tc>
    </w:tr>
    <w:tr w:rsidR="00394CAF" w14:paraId="295CA8A5" w14:textId="77777777" w:rsidTr="00E67A5D">
      <w:trPr>
        <w:trHeight w:val="57"/>
      </w:trPr>
      <w:tc>
        <w:tcPr>
          <w:tcW w:w="3060" w:type="dxa"/>
          <w:vAlign w:val="bottom"/>
        </w:tcPr>
        <w:p w14:paraId="505576BD" w14:textId="653C61D6" w:rsidR="00394CAF" w:rsidRPr="00170349" w:rsidRDefault="00394CAF" w:rsidP="00394CAF">
          <w:pPr>
            <w:pStyle w:val="Fuzeile"/>
            <w:ind w:right="360"/>
            <w:rPr>
              <w:rFonts w:ascii="Arial" w:hAnsi="Arial" w:cs="Arial"/>
              <w:b/>
              <w:bCs/>
              <w:sz w:val="16"/>
              <w:szCs w:val="16"/>
              <w:u w:val="single"/>
            </w:rPr>
          </w:pPr>
          <w:r>
            <w:rPr>
              <w:rFonts w:ascii="Arial" w:hAnsi="Arial" w:cs="Arial"/>
              <w:i/>
              <w:iCs/>
              <w:sz w:val="16"/>
              <w:u w:val="single"/>
            </w:rPr>
            <w:fldChar w:fldCharType="begin"/>
          </w:r>
          <w:r>
            <w:rPr>
              <w:rFonts w:ascii="Arial" w:hAnsi="Arial" w:cs="Arial"/>
              <w:i/>
              <w:iCs/>
              <w:sz w:val="16"/>
              <w:u w:val="single"/>
            </w:rPr>
            <w:instrText xml:space="preserve"> REF OrtDatumFußzeile \h  \* MERGEFORMAT </w:instrText>
          </w:r>
          <w:r>
            <w:rPr>
              <w:rFonts w:ascii="Arial" w:hAnsi="Arial" w:cs="Arial"/>
              <w:i/>
              <w:iCs/>
              <w:sz w:val="16"/>
              <w:u w:val="single"/>
            </w:rPr>
          </w:r>
          <w:r>
            <w:rPr>
              <w:rFonts w:ascii="Arial" w:hAnsi="Arial" w:cs="Arial"/>
              <w:i/>
              <w:iCs/>
              <w:sz w:val="16"/>
              <w:u w:val="single"/>
            </w:rPr>
            <w:fldChar w:fldCharType="separate"/>
          </w:r>
          <w:r w:rsidR="00D740A7">
            <w:rPr>
              <w:rFonts w:ascii="Arial" w:hAnsi="Arial" w:cs="Arial"/>
              <w:noProof/>
              <w:sz w:val="16"/>
              <w:szCs w:val="16"/>
            </w:rPr>
            <w:t xml:space="preserve">     </w:t>
          </w:r>
          <w:r>
            <w:rPr>
              <w:rFonts w:ascii="Arial" w:hAnsi="Arial" w:cs="Arial"/>
              <w:i/>
              <w:iCs/>
              <w:sz w:val="16"/>
              <w:u w:val="single"/>
            </w:rPr>
            <w:fldChar w:fldCharType="end"/>
          </w:r>
        </w:p>
      </w:tc>
      <w:tc>
        <w:tcPr>
          <w:tcW w:w="3604" w:type="dxa"/>
          <w:gridSpan w:val="2"/>
          <w:vAlign w:val="bottom"/>
        </w:tcPr>
        <w:p w14:paraId="79B90181" w14:textId="77777777" w:rsidR="00394CAF" w:rsidRDefault="00394CAF" w:rsidP="00394CAF">
          <w:pPr>
            <w:pStyle w:val="Fuzeile"/>
            <w:ind w:right="360"/>
            <w:rPr>
              <w:rFonts w:ascii="Arial" w:hAnsi="Arial" w:cs="Arial"/>
              <w:b/>
              <w:bCs/>
              <w:sz w:val="16"/>
            </w:rPr>
          </w:pPr>
          <w:r>
            <w:rPr>
              <w:rFonts w:ascii="Arial" w:hAnsi="Arial" w:cs="Arial"/>
              <w:b/>
              <w:bCs/>
              <w:sz w:val="16"/>
            </w:rPr>
            <w:t>__________________________________</w:t>
          </w:r>
        </w:p>
      </w:tc>
      <w:tc>
        <w:tcPr>
          <w:tcW w:w="3605" w:type="dxa"/>
          <w:vAlign w:val="bottom"/>
        </w:tcPr>
        <w:p w14:paraId="497BB1B1" w14:textId="77777777" w:rsidR="00394CAF" w:rsidRDefault="00394CAF" w:rsidP="00394CAF">
          <w:pPr>
            <w:pStyle w:val="Fuzeile"/>
            <w:ind w:right="360"/>
            <w:rPr>
              <w:rFonts w:ascii="Arial" w:hAnsi="Arial" w:cs="Arial"/>
              <w:b/>
              <w:bCs/>
              <w:sz w:val="16"/>
            </w:rPr>
          </w:pPr>
          <w:r>
            <w:rPr>
              <w:rFonts w:ascii="Arial" w:hAnsi="Arial" w:cs="Arial"/>
              <w:b/>
              <w:bCs/>
              <w:sz w:val="16"/>
            </w:rPr>
            <w:t>__________________________________</w:t>
          </w:r>
        </w:p>
      </w:tc>
    </w:tr>
    <w:tr w:rsidR="00394CAF" w14:paraId="11CF00F3" w14:textId="77777777" w:rsidTr="00E67A5D">
      <w:trPr>
        <w:trHeight w:val="57"/>
      </w:trPr>
      <w:tc>
        <w:tcPr>
          <w:tcW w:w="3060" w:type="dxa"/>
        </w:tcPr>
        <w:p w14:paraId="62BE9782" w14:textId="77777777" w:rsidR="00394CAF" w:rsidRDefault="00394CAF" w:rsidP="00394CAF">
          <w:pPr>
            <w:pStyle w:val="Fuzeile"/>
            <w:ind w:right="360"/>
            <w:rPr>
              <w:rFonts w:ascii="Arial" w:hAnsi="Arial" w:cs="Arial"/>
              <w:b/>
              <w:bCs/>
              <w:i/>
              <w:iCs/>
              <w:sz w:val="16"/>
            </w:rPr>
          </w:pPr>
          <w:r>
            <w:rPr>
              <w:rFonts w:ascii="Arial" w:hAnsi="Arial" w:cs="Arial"/>
              <w:b/>
              <w:bCs/>
              <w:i/>
              <w:iCs/>
              <w:sz w:val="16"/>
            </w:rPr>
            <w:t>Ort, Datum</w:t>
          </w:r>
        </w:p>
      </w:tc>
      <w:tc>
        <w:tcPr>
          <w:tcW w:w="3604" w:type="dxa"/>
          <w:gridSpan w:val="2"/>
        </w:tcPr>
        <w:p w14:paraId="44C740B3" w14:textId="77777777" w:rsidR="00394CAF" w:rsidRDefault="00394CAF" w:rsidP="00394CAF">
          <w:pPr>
            <w:pStyle w:val="Fuzeile"/>
            <w:ind w:right="360"/>
            <w:rPr>
              <w:rFonts w:ascii="Arial" w:hAnsi="Arial" w:cs="Arial"/>
              <w:b/>
              <w:bCs/>
              <w:i/>
              <w:iCs/>
              <w:sz w:val="16"/>
            </w:rPr>
          </w:pPr>
          <w:r>
            <w:rPr>
              <w:rFonts w:ascii="Arial" w:hAnsi="Arial" w:cs="Arial"/>
              <w:b/>
              <w:bCs/>
              <w:i/>
              <w:iCs/>
              <w:sz w:val="16"/>
            </w:rPr>
            <w:t>Unterschrift des Kunden</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1</w:t>
          </w:r>
          <w:r w:rsidRPr="005A6C2B">
            <w:rPr>
              <w:rFonts w:ascii="Arial" w:hAnsi="Arial" w:cs="Arial"/>
              <w:b/>
              <w:bCs/>
              <w:i/>
              <w:iCs/>
              <w:color w:val="FFFFFF" w:themeColor="background1"/>
              <w:sz w:val="16"/>
            </w:rPr>
            <w:fldChar w:fldCharType="end"/>
          </w:r>
        </w:p>
        <w:p w14:paraId="2B09F124" w14:textId="77777777" w:rsidR="00394CAF" w:rsidRDefault="00394CAF" w:rsidP="00394CAF">
          <w:pPr>
            <w:pStyle w:val="Fuzeile"/>
            <w:ind w:right="360"/>
            <w:rPr>
              <w:rFonts w:ascii="Arial" w:hAnsi="Arial" w:cs="Arial"/>
              <w:b/>
              <w:bCs/>
              <w:i/>
              <w:iCs/>
              <w:sz w:val="16"/>
            </w:rPr>
          </w:pPr>
        </w:p>
      </w:tc>
      <w:tc>
        <w:tcPr>
          <w:tcW w:w="3605" w:type="dxa"/>
        </w:tcPr>
        <w:p w14:paraId="3774AAF3" w14:textId="77777777" w:rsidR="00394CAF" w:rsidRDefault="00394CAF" w:rsidP="00394CAF">
          <w:pPr>
            <w:pStyle w:val="Fuzeile"/>
            <w:ind w:right="360"/>
            <w:rPr>
              <w:rFonts w:ascii="Arial" w:hAnsi="Arial" w:cs="Arial"/>
              <w:b/>
              <w:bCs/>
              <w:i/>
              <w:iCs/>
              <w:sz w:val="16"/>
            </w:rPr>
          </w:pPr>
          <w:r>
            <w:rPr>
              <w:rFonts w:ascii="Arial" w:hAnsi="Arial" w:cs="Arial"/>
              <w:b/>
              <w:bCs/>
              <w:i/>
              <w:iCs/>
              <w:sz w:val="16"/>
            </w:rPr>
            <w:t>Unterschrift Techniker</w:t>
          </w:r>
          <w:r w:rsidRPr="005A6C2B">
            <w:rPr>
              <w:rFonts w:ascii="Arial" w:hAnsi="Arial" w:cs="Arial"/>
              <w:b/>
              <w:bCs/>
              <w:i/>
              <w:iCs/>
              <w:color w:val="FFFFFF" w:themeColor="background1"/>
              <w:sz w:val="16"/>
            </w:rPr>
            <w:fldChar w:fldCharType="begin"/>
          </w:r>
          <w:r w:rsidRPr="005A6C2B">
            <w:rPr>
              <w:rFonts w:ascii="Arial" w:hAnsi="Arial" w:cs="Arial"/>
              <w:b/>
              <w:bCs/>
              <w:i/>
              <w:iCs/>
              <w:color w:val="FFFFFF" w:themeColor="background1"/>
              <w:sz w:val="16"/>
            </w:rPr>
            <w:instrText>PAGE   \* MERGEFORMAT</w:instrText>
          </w:r>
          <w:r w:rsidRPr="005A6C2B">
            <w:rPr>
              <w:rFonts w:ascii="Arial" w:hAnsi="Arial" w:cs="Arial"/>
              <w:b/>
              <w:bCs/>
              <w:i/>
              <w:iCs/>
              <w:color w:val="FFFFFF" w:themeColor="background1"/>
              <w:sz w:val="16"/>
            </w:rPr>
            <w:fldChar w:fldCharType="separate"/>
          </w:r>
          <w:r>
            <w:rPr>
              <w:rFonts w:ascii="Arial" w:hAnsi="Arial" w:cs="Arial"/>
              <w:b/>
              <w:bCs/>
              <w:i/>
              <w:iCs/>
              <w:color w:val="FFFFFF" w:themeColor="background1"/>
              <w:sz w:val="16"/>
            </w:rPr>
            <w:t>1</w:t>
          </w:r>
          <w:r w:rsidRPr="005A6C2B">
            <w:rPr>
              <w:rFonts w:ascii="Arial" w:hAnsi="Arial" w:cs="Arial"/>
              <w:b/>
              <w:bCs/>
              <w:i/>
              <w:iCs/>
              <w:color w:val="FFFFFF" w:themeColor="background1"/>
              <w:sz w:val="16"/>
            </w:rPr>
            <w:fldChar w:fldCharType="end"/>
          </w:r>
        </w:p>
      </w:tc>
    </w:tr>
  </w:tbl>
  <w:p w14:paraId="2809D0C1" w14:textId="1552E2AF" w:rsidR="00085545" w:rsidRPr="00980FB3" w:rsidRDefault="00085545" w:rsidP="00A17848">
    <w:pPr>
      <w:tabs>
        <w:tab w:val="left" w:pos="184"/>
        <w:tab w:val="right" w:pos="9746"/>
      </w:tabs>
      <w:jc w:val="left"/>
      <w:rPr>
        <w:b/>
        <w:sz w:val="20"/>
        <w:szCs w:val="20"/>
        <w:lang w:val="de-DE"/>
      </w:rPr>
    </w:pPr>
    <w:r w:rsidRPr="00980FB3">
      <w:rPr>
        <w:b/>
        <w:sz w:val="20"/>
        <w:szCs w:val="20"/>
        <w:lang w:val="de-DE"/>
      </w:rPr>
      <w:tab/>
    </w:r>
    <w:r w:rsidRPr="00980FB3">
      <w:rPr>
        <w:b/>
        <w:sz w:val="14"/>
        <w:szCs w:val="20"/>
        <w:lang w:val="de-DE"/>
      </w:rPr>
      <w:t>V</w:t>
    </w:r>
    <w:r>
      <w:rPr>
        <w:b/>
        <w:sz w:val="14"/>
        <w:szCs w:val="20"/>
        <w:lang w:val="de-DE"/>
      </w:rPr>
      <w:t>202</w:t>
    </w:r>
    <w:r w:rsidR="00CE3258">
      <w:rPr>
        <w:b/>
        <w:sz w:val="14"/>
        <w:szCs w:val="20"/>
        <w:lang w:val="de-DE"/>
      </w:rPr>
      <w:t>5-07-11</w:t>
    </w:r>
    <w:r w:rsidRPr="00980FB3">
      <w:rPr>
        <w:b/>
        <w:sz w:val="20"/>
        <w:szCs w:val="20"/>
        <w:lang w:val="de-DE"/>
      </w:rPr>
      <w:tab/>
    </w:r>
    <w:r w:rsidRPr="00A26B97">
      <w:rPr>
        <w:b/>
        <w:sz w:val="20"/>
        <w:szCs w:val="20"/>
      </w:rPr>
      <w:fldChar w:fldCharType="begin"/>
    </w:r>
    <w:r w:rsidRPr="00980FB3">
      <w:rPr>
        <w:b/>
        <w:sz w:val="20"/>
        <w:szCs w:val="20"/>
        <w:lang w:val="de-DE"/>
      </w:rPr>
      <w:instrText xml:space="preserve"> FILENAME  \* FirstCap  \* MERGEFORMAT </w:instrText>
    </w:r>
    <w:r w:rsidRPr="00A26B97">
      <w:rPr>
        <w:b/>
        <w:sz w:val="20"/>
        <w:szCs w:val="20"/>
      </w:rPr>
      <w:fldChar w:fldCharType="separate"/>
    </w:r>
    <w:r w:rsidR="00D740A7">
      <w:rPr>
        <w:b/>
        <w:noProof/>
        <w:sz w:val="20"/>
        <w:szCs w:val="20"/>
        <w:lang w:val="de-DE"/>
      </w:rPr>
      <w:t>ELSA_Servicebericht_elektro_V2025-07-22.docx</w:t>
    </w:r>
    <w:r w:rsidRPr="00A26B97">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077F4" w14:textId="77777777" w:rsidR="00A66599" w:rsidRDefault="00A66599" w:rsidP="00280147">
      <w:r>
        <w:separator/>
      </w:r>
    </w:p>
  </w:footnote>
  <w:footnote w:type="continuationSeparator" w:id="0">
    <w:p w14:paraId="2EEF4E70" w14:textId="77777777" w:rsidR="00A66599" w:rsidRDefault="00A66599" w:rsidP="00280147">
      <w:r>
        <w:continuationSeparator/>
      </w:r>
    </w:p>
  </w:footnote>
  <w:footnote w:type="continuationNotice" w:id="1">
    <w:p w14:paraId="135425C1" w14:textId="77777777" w:rsidR="00A66599" w:rsidRDefault="00A665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A9E7" w14:textId="77777777" w:rsidR="00385C9A" w:rsidRPr="00457F46" w:rsidRDefault="00385C9A" w:rsidP="007F2C2D">
    <w:pPr>
      <w:ind w:left="4248" w:firstLine="708"/>
      <w:jc w:val="both"/>
    </w:pPr>
    <w:r>
      <w:rPr>
        <w:noProof/>
        <w:lang w:val="de-DE" w:eastAsia="de-DE"/>
      </w:rPr>
      <w:drawing>
        <wp:anchor distT="0" distB="0" distL="114300" distR="114300" simplePos="0" relativeHeight="251660290" behindDoc="1" locked="0" layoutInCell="1" allowOverlap="1" wp14:anchorId="1BD0E0EF" wp14:editId="3751FF6D">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1073089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0A83CC5A" w14:textId="77777777" w:rsidR="00385C9A" w:rsidRPr="00A26B97" w:rsidRDefault="00385C9A" w:rsidP="007F2C2D">
    <w:pPr>
      <w:ind w:left="4248" w:firstLine="708"/>
      <w:jc w:val="both"/>
      <w:rPr>
        <w:sz w:val="20"/>
        <w:szCs w:val="20"/>
      </w:rPr>
    </w:pPr>
    <w:r w:rsidRPr="00A26B97">
      <w:rPr>
        <w:sz w:val="20"/>
        <w:szCs w:val="20"/>
      </w:rPr>
      <w:t>• Adresse: Ismaninger Straße 4, 85609 Aschheim</w:t>
    </w:r>
  </w:p>
  <w:p w14:paraId="7D434C78" w14:textId="77777777" w:rsidR="00385C9A" w:rsidRPr="00A26B97" w:rsidRDefault="00385C9A"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19D98524" w14:textId="77777777" w:rsidR="00385C9A" w:rsidRPr="00A26B97" w:rsidRDefault="00385C9A"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48D57F22" w14:textId="77777777" w:rsidR="00385C9A" w:rsidRDefault="00385C9A" w:rsidP="007F2C2D">
    <w:pPr>
      <w:pStyle w:val="Kopfzeile"/>
    </w:pPr>
  </w:p>
  <w:p w14:paraId="417B1903" w14:textId="77777777" w:rsidR="00385C9A" w:rsidRDefault="00385C9A">
    <w:pPr>
      <w:pStyle w:val="Kopfzeile"/>
    </w:pPr>
  </w:p>
  <w:p w14:paraId="2A7B63E1" w14:textId="77777777" w:rsidR="00385C9A" w:rsidRDefault="00385C9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8978" w14:textId="77777777" w:rsidR="00385C9A" w:rsidRPr="00180F18" w:rsidRDefault="00385C9A" w:rsidP="00180F18">
    <w:pPr>
      <w:pStyle w:val="Kopfzeile"/>
      <w:jc w:val="both"/>
      <w:rPr>
        <w:lang w:val="de-DE"/>
      </w:rPr>
    </w:pPr>
    <w:r>
      <w:rPr>
        <w:noProof/>
        <w:lang w:val="de-DE"/>
      </w:rPr>
      <mc:AlternateContent>
        <mc:Choice Requires="wps">
          <w:drawing>
            <wp:anchor distT="0" distB="0" distL="114300" distR="114300" simplePos="0" relativeHeight="251661314" behindDoc="0" locked="0" layoutInCell="1" allowOverlap="1" wp14:anchorId="5FC0C0D4" wp14:editId="00B262C1">
              <wp:simplePos x="0" y="0"/>
              <wp:positionH relativeFrom="column">
                <wp:posOffset>3266440</wp:posOffset>
              </wp:positionH>
              <wp:positionV relativeFrom="paragraph">
                <wp:posOffset>-560705</wp:posOffset>
              </wp:positionV>
              <wp:extent cx="5594985" cy="885825"/>
              <wp:effectExtent l="0" t="0" r="5715" b="9525"/>
              <wp:wrapNone/>
              <wp:docPr id="1035722331"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385C9A" w14:paraId="0FCDA7B1" w14:textId="77777777" w:rsidTr="00B66888">
                            <w:tc>
                              <w:tcPr>
                                <w:tcW w:w="5387" w:type="dxa"/>
                              </w:tcPr>
                              <w:p w14:paraId="7BA1F8AB" w14:textId="77777777" w:rsidR="00385C9A" w:rsidRDefault="00385C9A" w:rsidP="006A60D0">
                                <w:pPr>
                                  <w:tabs>
                                    <w:tab w:val="left" w:pos="2590"/>
                                    <w:tab w:val="center" w:pos="4536"/>
                                  </w:tabs>
                                  <w:jc w:val="left"/>
                                </w:pPr>
                                <w:r w:rsidRPr="001039B7">
                                  <w:rPr>
                                    <w:b/>
                                    <w:sz w:val="20"/>
                                    <w:szCs w:val="20"/>
                                    <w:lang w:val="de-DE"/>
                                  </w:rPr>
                                  <w:t>ELSA cnc service GmbH</w:t>
                                </w:r>
                              </w:p>
                            </w:tc>
                          </w:tr>
                          <w:tr w:rsidR="00385C9A" w14:paraId="234F9930" w14:textId="77777777" w:rsidTr="00B66888">
                            <w:tc>
                              <w:tcPr>
                                <w:tcW w:w="5387" w:type="dxa"/>
                              </w:tcPr>
                              <w:p w14:paraId="5FA6F69C" w14:textId="77777777" w:rsidR="00385C9A" w:rsidRDefault="00385C9A" w:rsidP="006A60D0">
                                <w:pPr>
                                  <w:jc w:val="left"/>
                                </w:pPr>
                                <w:r w:rsidRPr="00A04A10">
                                  <w:rPr>
                                    <w:sz w:val="20"/>
                                    <w:szCs w:val="20"/>
                                  </w:rPr>
                                  <w:t>Adresse: Ammerthalstraße 12, 85551 Kirchheim bei München</w:t>
                                </w:r>
                              </w:p>
                            </w:tc>
                          </w:tr>
                          <w:tr w:rsidR="00385C9A" w:rsidRPr="00A04A10" w14:paraId="0C22BBC0" w14:textId="77777777" w:rsidTr="006A60D0">
                            <w:tc>
                              <w:tcPr>
                                <w:tcW w:w="5387" w:type="dxa"/>
                              </w:tcPr>
                              <w:p w14:paraId="3FB48A19" w14:textId="77777777" w:rsidR="00385C9A" w:rsidRPr="00A04A10" w:rsidRDefault="00385C9A" w:rsidP="006A60D0">
                                <w:pPr>
                                  <w:tabs>
                                    <w:tab w:val="left" w:pos="3285"/>
                                  </w:tabs>
                                  <w:jc w:val="left"/>
                                  <w:rPr>
                                    <w:sz w:val="20"/>
                                    <w:szCs w:val="20"/>
                                  </w:rPr>
                                </w:pPr>
                                <w:r w:rsidRPr="00A04A10">
                                  <w:rPr>
                                    <w:sz w:val="20"/>
                                    <w:szCs w:val="20"/>
                                  </w:rPr>
                                  <w:t>Tel: +49 89 9033812</w:t>
                                </w:r>
                              </w:p>
                            </w:tc>
                          </w:tr>
                          <w:tr w:rsidR="00385C9A" w:rsidRPr="00A04A10" w14:paraId="503418F8" w14:textId="77777777" w:rsidTr="00B66888">
                            <w:tc>
                              <w:tcPr>
                                <w:tcW w:w="5387" w:type="dxa"/>
                              </w:tcPr>
                              <w:p w14:paraId="2B895FFC" w14:textId="77777777" w:rsidR="00385C9A" w:rsidRPr="00A04A10" w:rsidRDefault="00385C9A" w:rsidP="006A60D0">
                                <w:pPr>
                                  <w:tabs>
                                    <w:tab w:val="left" w:pos="2590"/>
                                    <w:tab w:val="center" w:pos="4536"/>
                                  </w:tabs>
                                  <w:jc w:val="left"/>
                                  <w:rPr>
                                    <w:sz w:val="20"/>
                                    <w:szCs w:val="20"/>
                                    <w:lang w:val="it-IT"/>
                                  </w:rPr>
                                </w:pPr>
                                <w:r w:rsidRPr="00A04A10">
                                  <w:rPr>
                                    <w:sz w:val="20"/>
                                    <w:szCs w:val="20"/>
                                    <w:lang w:val="it-IT"/>
                                  </w:rPr>
                                  <w:t>www.elsa-service.de</w:t>
                                </w:r>
                              </w:p>
                            </w:tc>
                          </w:tr>
                          <w:tr w:rsidR="00385C9A" w:rsidRPr="00C6168F" w14:paraId="16E731E1" w14:textId="77777777" w:rsidTr="00B66888">
                            <w:tc>
                              <w:tcPr>
                                <w:tcW w:w="5387" w:type="dxa"/>
                              </w:tcPr>
                              <w:p w14:paraId="79AEB470" w14:textId="77777777" w:rsidR="00385C9A" w:rsidRPr="00205014" w:rsidRDefault="00385C9A"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3E4D1E6E" w14:textId="77777777" w:rsidR="00385C9A" w:rsidRPr="00205014" w:rsidRDefault="00385C9A" w:rsidP="006A60D0">
                                <w:pPr>
                                  <w:tabs>
                                    <w:tab w:val="left" w:pos="2590"/>
                                    <w:tab w:val="center" w:pos="4536"/>
                                  </w:tabs>
                                  <w:jc w:val="left"/>
                                  <w:rPr>
                                    <w:lang w:val="it-IT"/>
                                  </w:rPr>
                                </w:pPr>
                              </w:p>
                              <w:p w14:paraId="2F95319C" w14:textId="77777777" w:rsidR="00385C9A" w:rsidRPr="00205014" w:rsidRDefault="00385C9A" w:rsidP="006A60D0">
                                <w:pPr>
                                  <w:tabs>
                                    <w:tab w:val="left" w:pos="2590"/>
                                    <w:tab w:val="center" w:pos="4536"/>
                                  </w:tabs>
                                  <w:jc w:val="left"/>
                                  <w:rPr>
                                    <w:lang w:val="it-IT"/>
                                  </w:rPr>
                                </w:pPr>
                              </w:p>
                              <w:p w14:paraId="099D0ABD" w14:textId="77777777" w:rsidR="00385C9A" w:rsidRPr="00205014" w:rsidRDefault="00385C9A" w:rsidP="006A60D0">
                                <w:pPr>
                                  <w:tabs>
                                    <w:tab w:val="left" w:pos="2590"/>
                                    <w:tab w:val="center" w:pos="4536"/>
                                  </w:tabs>
                                  <w:jc w:val="left"/>
                                  <w:rPr>
                                    <w:lang w:val="it-IT"/>
                                  </w:rPr>
                                </w:pPr>
                              </w:p>
                              <w:p w14:paraId="68B198B3" w14:textId="77777777" w:rsidR="00385C9A" w:rsidRPr="00205014" w:rsidRDefault="00385C9A" w:rsidP="006A60D0">
                                <w:pPr>
                                  <w:tabs>
                                    <w:tab w:val="left" w:pos="2590"/>
                                    <w:tab w:val="center" w:pos="4536"/>
                                  </w:tabs>
                                  <w:jc w:val="left"/>
                                  <w:rPr>
                                    <w:lang w:val="it-IT"/>
                                  </w:rPr>
                                </w:pPr>
                              </w:p>
                              <w:p w14:paraId="003BF308" w14:textId="77777777" w:rsidR="00385C9A" w:rsidRPr="00A04A10" w:rsidRDefault="00385C9A" w:rsidP="006A60D0">
                                <w:pPr>
                                  <w:tabs>
                                    <w:tab w:val="left" w:pos="2590"/>
                                    <w:tab w:val="center" w:pos="4536"/>
                                  </w:tabs>
                                  <w:jc w:val="left"/>
                                  <w:rPr>
                                    <w:sz w:val="20"/>
                                    <w:szCs w:val="20"/>
                                    <w:lang w:val="it-IT"/>
                                  </w:rPr>
                                </w:pPr>
                              </w:p>
                            </w:tc>
                          </w:tr>
                        </w:tbl>
                        <w:p w14:paraId="3E715284" w14:textId="77777777" w:rsidR="00385C9A" w:rsidRPr="00205014" w:rsidRDefault="00385C9A">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C0C0D4" id="_x0000_t202" coordsize="21600,21600" o:spt="202" path="m,l,21600r21600,l21600,xe">
              <v:stroke joinstyle="miter"/>
              <v:path gradientshapeok="t" o:connecttype="rect"/>
            </v:shapetype>
            <v:shape id="Textfeld 1" o:spid="_x0000_s1026" type="#_x0000_t202" style="position:absolute;left:0;text-align:left;margin-left:257.2pt;margin-top:-44.15pt;width:440.55pt;height:69.75pt;z-index:251661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385C9A" w14:paraId="0FCDA7B1" w14:textId="77777777" w:rsidTr="00B66888">
                      <w:tc>
                        <w:tcPr>
                          <w:tcW w:w="5387" w:type="dxa"/>
                        </w:tcPr>
                        <w:p w14:paraId="7BA1F8AB" w14:textId="77777777" w:rsidR="00385C9A" w:rsidRDefault="00385C9A" w:rsidP="006A60D0">
                          <w:pPr>
                            <w:tabs>
                              <w:tab w:val="left" w:pos="2590"/>
                              <w:tab w:val="center" w:pos="4536"/>
                            </w:tabs>
                            <w:jc w:val="left"/>
                          </w:pPr>
                          <w:r w:rsidRPr="001039B7">
                            <w:rPr>
                              <w:b/>
                              <w:sz w:val="20"/>
                              <w:szCs w:val="20"/>
                              <w:lang w:val="de-DE"/>
                            </w:rPr>
                            <w:t>ELSA cnc service GmbH</w:t>
                          </w:r>
                        </w:p>
                      </w:tc>
                    </w:tr>
                    <w:tr w:rsidR="00385C9A" w14:paraId="234F9930" w14:textId="77777777" w:rsidTr="00B66888">
                      <w:tc>
                        <w:tcPr>
                          <w:tcW w:w="5387" w:type="dxa"/>
                        </w:tcPr>
                        <w:p w14:paraId="5FA6F69C" w14:textId="77777777" w:rsidR="00385C9A" w:rsidRDefault="00385C9A" w:rsidP="006A60D0">
                          <w:pPr>
                            <w:jc w:val="left"/>
                          </w:pPr>
                          <w:r w:rsidRPr="00A04A10">
                            <w:rPr>
                              <w:sz w:val="20"/>
                              <w:szCs w:val="20"/>
                            </w:rPr>
                            <w:t>Adresse: Ammerthalstraße 12, 85551 Kirchheim bei München</w:t>
                          </w:r>
                        </w:p>
                      </w:tc>
                    </w:tr>
                    <w:tr w:rsidR="00385C9A" w:rsidRPr="00A04A10" w14:paraId="0C22BBC0" w14:textId="77777777" w:rsidTr="006A60D0">
                      <w:tc>
                        <w:tcPr>
                          <w:tcW w:w="5387" w:type="dxa"/>
                        </w:tcPr>
                        <w:p w14:paraId="3FB48A19" w14:textId="77777777" w:rsidR="00385C9A" w:rsidRPr="00A04A10" w:rsidRDefault="00385C9A" w:rsidP="006A60D0">
                          <w:pPr>
                            <w:tabs>
                              <w:tab w:val="left" w:pos="3285"/>
                            </w:tabs>
                            <w:jc w:val="left"/>
                            <w:rPr>
                              <w:sz w:val="20"/>
                              <w:szCs w:val="20"/>
                            </w:rPr>
                          </w:pPr>
                          <w:r w:rsidRPr="00A04A10">
                            <w:rPr>
                              <w:sz w:val="20"/>
                              <w:szCs w:val="20"/>
                            </w:rPr>
                            <w:t>Tel: +49 89 9033812</w:t>
                          </w:r>
                        </w:p>
                      </w:tc>
                    </w:tr>
                    <w:tr w:rsidR="00385C9A" w:rsidRPr="00A04A10" w14:paraId="503418F8" w14:textId="77777777" w:rsidTr="00B66888">
                      <w:tc>
                        <w:tcPr>
                          <w:tcW w:w="5387" w:type="dxa"/>
                        </w:tcPr>
                        <w:p w14:paraId="2B895FFC" w14:textId="77777777" w:rsidR="00385C9A" w:rsidRPr="00A04A10" w:rsidRDefault="00385C9A" w:rsidP="006A60D0">
                          <w:pPr>
                            <w:tabs>
                              <w:tab w:val="left" w:pos="2590"/>
                              <w:tab w:val="center" w:pos="4536"/>
                            </w:tabs>
                            <w:jc w:val="left"/>
                            <w:rPr>
                              <w:sz w:val="20"/>
                              <w:szCs w:val="20"/>
                              <w:lang w:val="it-IT"/>
                            </w:rPr>
                          </w:pPr>
                          <w:r w:rsidRPr="00A04A10">
                            <w:rPr>
                              <w:sz w:val="20"/>
                              <w:szCs w:val="20"/>
                              <w:lang w:val="it-IT"/>
                            </w:rPr>
                            <w:t>www.elsa-service.de</w:t>
                          </w:r>
                        </w:p>
                      </w:tc>
                    </w:tr>
                    <w:tr w:rsidR="00385C9A" w:rsidRPr="00C6168F" w14:paraId="16E731E1" w14:textId="77777777" w:rsidTr="00B66888">
                      <w:tc>
                        <w:tcPr>
                          <w:tcW w:w="5387" w:type="dxa"/>
                        </w:tcPr>
                        <w:p w14:paraId="79AEB470" w14:textId="77777777" w:rsidR="00385C9A" w:rsidRPr="00205014" w:rsidRDefault="00385C9A"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3E4D1E6E" w14:textId="77777777" w:rsidR="00385C9A" w:rsidRPr="00205014" w:rsidRDefault="00385C9A" w:rsidP="006A60D0">
                          <w:pPr>
                            <w:tabs>
                              <w:tab w:val="left" w:pos="2590"/>
                              <w:tab w:val="center" w:pos="4536"/>
                            </w:tabs>
                            <w:jc w:val="left"/>
                            <w:rPr>
                              <w:lang w:val="it-IT"/>
                            </w:rPr>
                          </w:pPr>
                        </w:p>
                        <w:p w14:paraId="2F95319C" w14:textId="77777777" w:rsidR="00385C9A" w:rsidRPr="00205014" w:rsidRDefault="00385C9A" w:rsidP="006A60D0">
                          <w:pPr>
                            <w:tabs>
                              <w:tab w:val="left" w:pos="2590"/>
                              <w:tab w:val="center" w:pos="4536"/>
                            </w:tabs>
                            <w:jc w:val="left"/>
                            <w:rPr>
                              <w:lang w:val="it-IT"/>
                            </w:rPr>
                          </w:pPr>
                        </w:p>
                        <w:p w14:paraId="099D0ABD" w14:textId="77777777" w:rsidR="00385C9A" w:rsidRPr="00205014" w:rsidRDefault="00385C9A" w:rsidP="006A60D0">
                          <w:pPr>
                            <w:tabs>
                              <w:tab w:val="left" w:pos="2590"/>
                              <w:tab w:val="center" w:pos="4536"/>
                            </w:tabs>
                            <w:jc w:val="left"/>
                            <w:rPr>
                              <w:lang w:val="it-IT"/>
                            </w:rPr>
                          </w:pPr>
                        </w:p>
                        <w:p w14:paraId="68B198B3" w14:textId="77777777" w:rsidR="00385C9A" w:rsidRPr="00205014" w:rsidRDefault="00385C9A" w:rsidP="006A60D0">
                          <w:pPr>
                            <w:tabs>
                              <w:tab w:val="left" w:pos="2590"/>
                              <w:tab w:val="center" w:pos="4536"/>
                            </w:tabs>
                            <w:jc w:val="left"/>
                            <w:rPr>
                              <w:lang w:val="it-IT"/>
                            </w:rPr>
                          </w:pPr>
                        </w:p>
                        <w:p w14:paraId="003BF308" w14:textId="77777777" w:rsidR="00385C9A" w:rsidRPr="00A04A10" w:rsidRDefault="00385C9A" w:rsidP="006A60D0">
                          <w:pPr>
                            <w:tabs>
                              <w:tab w:val="left" w:pos="2590"/>
                              <w:tab w:val="center" w:pos="4536"/>
                            </w:tabs>
                            <w:jc w:val="left"/>
                            <w:rPr>
                              <w:sz w:val="20"/>
                              <w:szCs w:val="20"/>
                              <w:lang w:val="it-IT"/>
                            </w:rPr>
                          </w:pPr>
                        </w:p>
                      </w:tc>
                    </w:tr>
                  </w:tbl>
                  <w:p w14:paraId="3E715284" w14:textId="77777777" w:rsidR="00385C9A" w:rsidRPr="00205014" w:rsidRDefault="00385C9A">
                    <w:pPr>
                      <w:rPr>
                        <w:lang w:val="it-IT"/>
                      </w:rPr>
                    </w:pPr>
                  </w:p>
                </w:txbxContent>
              </v:textbox>
            </v:shape>
          </w:pict>
        </mc:Fallback>
      </mc:AlternateContent>
    </w:r>
    <w:r w:rsidRPr="00180F18">
      <w:rPr>
        <w:noProof/>
        <w:lang w:val="de-DE"/>
      </w:rPr>
      <w:drawing>
        <wp:anchor distT="0" distB="0" distL="114300" distR="114300" simplePos="0" relativeHeight="251662338" behindDoc="0" locked="0" layoutInCell="1" allowOverlap="1" wp14:anchorId="56834281" wp14:editId="049B3825">
          <wp:simplePos x="0" y="0"/>
          <wp:positionH relativeFrom="margin">
            <wp:posOffset>152399</wp:posOffset>
          </wp:positionH>
          <wp:positionV relativeFrom="paragraph">
            <wp:posOffset>-544195</wp:posOffset>
          </wp:positionV>
          <wp:extent cx="2696431" cy="1047750"/>
          <wp:effectExtent l="0" t="0" r="8890" b="0"/>
          <wp:wrapNone/>
          <wp:docPr id="1301133271"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62B388" w14:textId="77777777" w:rsidR="00385C9A" w:rsidRDefault="00385C9A" w:rsidP="00C44F6D">
    <w:pPr>
      <w:pStyle w:val="Kopfzeile"/>
      <w:jc w:val="both"/>
      <w:rPr>
        <w:lang w:val="de-DE"/>
      </w:rPr>
    </w:pPr>
  </w:p>
  <w:p w14:paraId="468E5AAC" w14:textId="77777777" w:rsidR="00385C9A" w:rsidRDefault="00385C9A" w:rsidP="00C44F6D">
    <w:pPr>
      <w:pStyle w:val="Kopfzeile"/>
      <w:jc w:val="both"/>
      <w:rPr>
        <w:lang w:val="de-DE"/>
      </w:rPr>
    </w:pPr>
  </w:p>
  <w:p w14:paraId="5E395266" w14:textId="77777777" w:rsidR="00385C9A" w:rsidRPr="00C44F6D" w:rsidRDefault="00385C9A" w:rsidP="00C44F6D">
    <w:pPr>
      <w:pStyle w:val="Kopfzeile"/>
      <w:jc w:val="both"/>
      <w:rPr>
        <w:lang w:val="de-D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EC89" w14:textId="77777777" w:rsidR="002845E9" w:rsidRPr="00457F46" w:rsidRDefault="002845E9" w:rsidP="007F2C2D">
    <w:pPr>
      <w:ind w:left="4248" w:firstLine="708"/>
      <w:jc w:val="both"/>
    </w:pPr>
    <w:r>
      <w:rPr>
        <w:noProof/>
        <w:lang w:val="de-DE" w:eastAsia="de-DE"/>
      </w:rPr>
      <w:drawing>
        <wp:anchor distT="0" distB="0" distL="114300" distR="114300" simplePos="0" relativeHeight="251664386" behindDoc="1" locked="0" layoutInCell="1" allowOverlap="1" wp14:anchorId="4A6EBCCC" wp14:editId="154DBA20">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1954354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74861A75" w14:textId="77777777" w:rsidR="002845E9" w:rsidRPr="00A26B97" w:rsidRDefault="002845E9" w:rsidP="007F2C2D">
    <w:pPr>
      <w:ind w:left="4248" w:firstLine="708"/>
      <w:jc w:val="both"/>
      <w:rPr>
        <w:sz w:val="20"/>
        <w:szCs w:val="20"/>
      </w:rPr>
    </w:pPr>
    <w:r w:rsidRPr="00A26B97">
      <w:rPr>
        <w:sz w:val="20"/>
        <w:szCs w:val="20"/>
      </w:rPr>
      <w:t>• Adresse: Ismaninger Straße 4, 85609 Aschheim</w:t>
    </w:r>
  </w:p>
  <w:p w14:paraId="57B200C6" w14:textId="77777777" w:rsidR="002845E9" w:rsidRPr="00A26B97" w:rsidRDefault="002845E9"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62D498F3" w14:textId="77777777" w:rsidR="002845E9" w:rsidRPr="00A26B97" w:rsidRDefault="002845E9"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10FC8722" w14:textId="77777777" w:rsidR="002845E9" w:rsidRDefault="002845E9" w:rsidP="007F2C2D">
    <w:pPr>
      <w:pStyle w:val="Kopfzeile"/>
    </w:pPr>
  </w:p>
  <w:p w14:paraId="42D8E98F" w14:textId="77777777" w:rsidR="002845E9" w:rsidRDefault="002845E9">
    <w:pPr>
      <w:pStyle w:val="Kopfzeile"/>
    </w:pPr>
  </w:p>
  <w:p w14:paraId="1684F45C" w14:textId="77777777" w:rsidR="002845E9" w:rsidRDefault="002845E9">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6C52" w14:textId="77777777" w:rsidR="002845E9" w:rsidRPr="00180F18" w:rsidRDefault="002845E9" w:rsidP="00180F18">
    <w:pPr>
      <w:pStyle w:val="Kopfzeile"/>
      <w:jc w:val="both"/>
      <w:rPr>
        <w:lang w:val="de-DE"/>
      </w:rPr>
    </w:pPr>
    <w:r>
      <w:rPr>
        <w:noProof/>
        <w:lang w:val="de-DE"/>
      </w:rPr>
      <mc:AlternateContent>
        <mc:Choice Requires="wps">
          <w:drawing>
            <wp:anchor distT="0" distB="0" distL="114300" distR="114300" simplePos="0" relativeHeight="251665410" behindDoc="0" locked="0" layoutInCell="1" allowOverlap="1" wp14:anchorId="61EA1332" wp14:editId="6BEF607E">
              <wp:simplePos x="0" y="0"/>
              <wp:positionH relativeFrom="column">
                <wp:posOffset>3266440</wp:posOffset>
              </wp:positionH>
              <wp:positionV relativeFrom="paragraph">
                <wp:posOffset>-560705</wp:posOffset>
              </wp:positionV>
              <wp:extent cx="5594985" cy="885825"/>
              <wp:effectExtent l="0" t="0" r="5715" b="9525"/>
              <wp:wrapNone/>
              <wp:docPr id="1120081383"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2845E9" w14:paraId="7D29AE94" w14:textId="77777777" w:rsidTr="00B66888">
                            <w:tc>
                              <w:tcPr>
                                <w:tcW w:w="5387" w:type="dxa"/>
                              </w:tcPr>
                              <w:p w14:paraId="6237439C" w14:textId="77777777" w:rsidR="002845E9" w:rsidRDefault="002845E9" w:rsidP="006A60D0">
                                <w:pPr>
                                  <w:tabs>
                                    <w:tab w:val="left" w:pos="2590"/>
                                    <w:tab w:val="center" w:pos="4536"/>
                                  </w:tabs>
                                  <w:jc w:val="left"/>
                                </w:pPr>
                                <w:r w:rsidRPr="001039B7">
                                  <w:rPr>
                                    <w:b/>
                                    <w:sz w:val="20"/>
                                    <w:szCs w:val="20"/>
                                    <w:lang w:val="de-DE"/>
                                  </w:rPr>
                                  <w:t>ELSA cnc service GmbH</w:t>
                                </w:r>
                              </w:p>
                            </w:tc>
                          </w:tr>
                          <w:tr w:rsidR="002845E9" w14:paraId="0E5B0176" w14:textId="77777777" w:rsidTr="00B66888">
                            <w:tc>
                              <w:tcPr>
                                <w:tcW w:w="5387" w:type="dxa"/>
                              </w:tcPr>
                              <w:p w14:paraId="431B6E15" w14:textId="77777777" w:rsidR="002845E9" w:rsidRDefault="002845E9" w:rsidP="006A60D0">
                                <w:pPr>
                                  <w:jc w:val="left"/>
                                </w:pPr>
                                <w:r w:rsidRPr="00A04A10">
                                  <w:rPr>
                                    <w:sz w:val="20"/>
                                    <w:szCs w:val="20"/>
                                  </w:rPr>
                                  <w:t>Adresse: Ammerthalstraße 12, 85551 Kirchheim bei München</w:t>
                                </w:r>
                              </w:p>
                            </w:tc>
                          </w:tr>
                          <w:tr w:rsidR="002845E9" w:rsidRPr="00A04A10" w14:paraId="2B030E9A" w14:textId="77777777" w:rsidTr="006A60D0">
                            <w:tc>
                              <w:tcPr>
                                <w:tcW w:w="5387" w:type="dxa"/>
                              </w:tcPr>
                              <w:p w14:paraId="5453B993" w14:textId="77777777" w:rsidR="002845E9" w:rsidRPr="00A04A10" w:rsidRDefault="002845E9" w:rsidP="006A60D0">
                                <w:pPr>
                                  <w:tabs>
                                    <w:tab w:val="left" w:pos="3285"/>
                                  </w:tabs>
                                  <w:jc w:val="left"/>
                                  <w:rPr>
                                    <w:sz w:val="20"/>
                                    <w:szCs w:val="20"/>
                                  </w:rPr>
                                </w:pPr>
                                <w:r w:rsidRPr="00A04A10">
                                  <w:rPr>
                                    <w:sz w:val="20"/>
                                    <w:szCs w:val="20"/>
                                  </w:rPr>
                                  <w:t>Tel: +49 89 9033812</w:t>
                                </w:r>
                              </w:p>
                            </w:tc>
                          </w:tr>
                          <w:tr w:rsidR="002845E9" w:rsidRPr="00A04A10" w14:paraId="40E098B5" w14:textId="77777777" w:rsidTr="00B66888">
                            <w:tc>
                              <w:tcPr>
                                <w:tcW w:w="5387" w:type="dxa"/>
                              </w:tcPr>
                              <w:p w14:paraId="2F53E763" w14:textId="77777777" w:rsidR="002845E9" w:rsidRPr="00A04A10" w:rsidRDefault="002845E9" w:rsidP="006A60D0">
                                <w:pPr>
                                  <w:tabs>
                                    <w:tab w:val="left" w:pos="2590"/>
                                    <w:tab w:val="center" w:pos="4536"/>
                                  </w:tabs>
                                  <w:jc w:val="left"/>
                                  <w:rPr>
                                    <w:sz w:val="20"/>
                                    <w:szCs w:val="20"/>
                                    <w:lang w:val="it-IT"/>
                                  </w:rPr>
                                </w:pPr>
                                <w:r w:rsidRPr="00A04A10">
                                  <w:rPr>
                                    <w:sz w:val="20"/>
                                    <w:szCs w:val="20"/>
                                    <w:lang w:val="it-IT"/>
                                  </w:rPr>
                                  <w:t>www.elsa-service.de</w:t>
                                </w:r>
                              </w:p>
                            </w:tc>
                          </w:tr>
                          <w:tr w:rsidR="002845E9" w:rsidRPr="00C6168F" w14:paraId="7C7C8AA2" w14:textId="77777777" w:rsidTr="00B66888">
                            <w:tc>
                              <w:tcPr>
                                <w:tcW w:w="5387" w:type="dxa"/>
                              </w:tcPr>
                              <w:p w14:paraId="034F2622" w14:textId="77777777" w:rsidR="002845E9" w:rsidRPr="00205014" w:rsidRDefault="002845E9"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0E7699AE" w14:textId="77777777" w:rsidR="002845E9" w:rsidRPr="00205014" w:rsidRDefault="002845E9" w:rsidP="006A60D0">
                                <w:pPr>
                                  <w:tabs>
                                    <w:tab w:val="left" w:pos="2590"/>
                                    <w:tab w:val="center" w:pos="4536"/>
                                  </w:tabs>
                                  <w:jc w:val="left"/>
                                  <w:rPr>
                                    <w:lang w:val="it-IT"/>
                                  </w:rPr>
                                </w:pPr>
                              </w:p>
                              <w:p w14:paraId="76F26BF2" w14:textId="77777777" w:rsidR="002845E9" w:rsidRPr="00205014" w:rsidRDefault="002845E9" w:rsidP="006A60D0">
                                <w:pPr>
                                  <w:tabs>
                                    <w:tab w:val="left" w:pos="2590"/>
                                    <w:tab w:val="center" w:pos="4536"/>
                                  </w:tabs>
                                  <w:jc w:val="left"/>
                                  <w:rPr>
                                    <w:lang w:val="it-IT"/>
                                  </w:rPr>
                                </w:pPr>
                              </w:p>
                              <w:p w14:paraId="4D241B8C" w14:textId="77777777" w:rsidR="002845E9" w:rsidRPr="00205014" w:rsidRDefault="002845E9" w:rsidP="006A60D0">
                                <w:pPr>
                                  <w:tabs>
                                    <w:tab w:val="left" w:pos="2590"/>
                                    <w:tab w:val="center" w:pos="4536"/>
                                  </w:tabs>
                                  <w:jc w:val="left"/>
                                  <w:rPr>
                                    <w:lang w:val="it-IT"/>
                                  </w:rPr>
                                </w:pPr>
                              </w:p>
                              <w:p w14:paraId="7D41B4C7" w14:textId="77777777" w:rsidR="002845E9" w:rsidRPr="00205014" w:rsidRDefault="002845E9" w:rsidP="006A60D0">
                                <w:pPr>
                                  <w:tabs>
                                    <w:tab w:val="left" w:pos="2590"/>
                                    <w:tab w:val="center" w:pos="4536"/>
                                  </w:tabs>
                                  <w:jc w:val="left"/>
                                  <w:rPr>
                                    <w:lang w:val="it-IT"/>
                                  </w:rPr>
                                </w:pPr>
                              </w:p>
                              <w:p w14:paraId="5CC13E36" w14:textId="77777777" w:rsidR="002845E9" w:rsidRPr="00A04A10" w:rsidRDefault="002845E9" w:rsidP="006A60D0">
                                <w:pPr>
                                  <w:tabs>
                                    <w:tab w:val="left" w:pos="2590"/>
                                    <w:tab w:val="center" w:pos="4536"/>
                                  </w:tabs>
                                  <w:jc w:val="left"/>
                                  <w:rPr>
                                    <w:sz w:val="20"/>
                                    <w:szCs w:val="20"/>
                                    <w:lang w:val="it-IT"/>
                                  </w:rPr>
                                </w:pPr>
                              </w:p>
                            </w:tc>
                          </w:tr>
                        </w:tbl>
                        <w:p w14:paraId="50DF7411" w14:textId="77777777" w:rsidR="002845E9" w:rsidRPr="00205014" w:rsidRDefault="002845E9">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1332" id="_x0000_t202" coordsize="21600,21600" o:spt="202" path="m,l,21600r21600,l21600,xe">
              <v:stroke joinstyle="miter"/>
              <v:path gradientshapeok="t" o:connecttype="rect"/>
            </v:shapetype>
            <v:shape id="_x0000_s1027" type="#_x0000_t202" style="position:absolute;left:0;text-align:left;margin-left:257.2pt;margin-top:-44.15pt;width:440.55pt;height:69.7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2845E9" w14:paraId="7D29AE94" w14:textId="77777777" w:rsidTr="00B66888">
                      <w:tc>
                        <w:tcPr>
                          <w:tcW w:w="5387" w:type="dxa"/>
                        </w:tcPr>
                        <w:p w14:paraId="6237439C" w14:textId="77777777" w:rsidR="002845E9" w:rsidRDefault="002845E9" w:rsidP="006A60D0">
                          <w:pPr>
                            <w:tabs>
                              <w:tab w:val="left" w:pos="2590"/>
                              <w:tab w:val="center" w:pos="4536"/>
                            </w:tabs>
                            <w:jc w:val="left"/>
                          </w:pPr>
                          <w:r w:rsidRPr="001039B7">
                            <w:rPr>
                              <w:b/>
                              <w:sz w:val="20"/>
                              <w:szCs w:val="20"/>
                              <w:lang w:val="de-DE"/>
                            </w:rPr>
                            <w:t>ELSA cnc service GmbH</w:t>
                          </w:r>
                        </w:p>
                      </w:tc>
                    </w:tr>
                    <w:tr w:rsidR="002845E9" w14:paraId="0E5B0176" w14:textId="77777777" w:rsidTr="00B66888">
                      <w:tc>
                        <w:tcPr>
                          <w:tcW w:w="5387" w:type="dxa"/>
                        </w:tcPr>
                        <w:p w14:paraId="431B6E15" w14:textId="77777777" w:rsidR="002845E9" w:rsidRDefault="002845E9" w:rsidP="006A60D0">
                          <w:pPr>
                            <w:jc w:val="left"/>
                          </w:pPr>
                          <w:r w:rsidRPr="00A04A10">
                            <w:rPr>
                              <w:sz w:val="20"/>
                              <w:szCs w:val="20"/>
                            </w:rPr>
                            <w:t>Adresse: Ammerthalstraße 12, 85551 Kirchheim bei München</w:t>
                          </w:r>
                        </w:p>
                      </w:tc>
                    </w:tr>
                    <w:tr w:rsidR="002845E9" w:rsidRPr="00A04A10" w14:paraId="2B030E9A" w14:textId="77777777" w:rsidTr="006A60D0">
                      <w:tc>
                        <w:tcPr>
                          <w:tcW w:w="5387" w:type="dxa"/>
                        </w:tcPr>
                        <w:p w14:paraId="5453B993" w14:textId="77777777" w:rsidR="002845E9" w:rsidRPr="00A04A10" w:rsidRDefault="002845E9" w:rsidP="006A60D0">
                          <w:pPr>
                            <w:tabs>
                              <w:tab w:val="left" w:pos="3285"/>
                            </w:tabs>
                            <w:jc w:val="left"/>
                            <w:rPr>
                              <w:sz w:val="20"/>
                              <w:szCs w:val="20"/>
                            </w:rPr>
                          </w:pPr>
                          <w:r w:rsidRPr="00A04A10">
                            <w:rPr>
                              <w:sz w:val="20"/>
                              <w:szCs w:val="20"/>
                            </w:rPr>
                            <w:t>Tel: +49 89 9033812</w:t>
                          </w:r>
                        </w:p>
                      </w:tc>
                    </w:tr>
                    <w:tr w:rsidR="002845E9" w:rsidRPr="00A04A10" w14:paraId="40E098B5" w14:textId="77777777" w:rsidTr="00B66888">
                      <w:tc>
                        <w:tcPr>
                          <w:tcW w:w="5387" w:type="dxa"/>
                        </w:tcPr>
                        <w:p w14:paraId="2F53E763" w14:textId="77777777" w:rsidR="002845E9" w:rsidRPr="00A04A10" w:rsidRDefault="002845E9" w:rsidP="006A60D0">
                          <w:pPr>
                            <w:tabs>
                              <w:tab w:val="left" w:pos="2590"/>
                              <w:tab w:val="center" w:pos="4536"/>
                            </w:tabs>
                            <w:jc w:val="left"/>
                            <w:rPr>
                              <w:sz w:val="20"/>
                              <w:szCs w:val="20"/>
                              <w:lang w:val="it-IT"/>
                            </w:rPr>
                          </w:pPr>
                          <w:r w:rsidRPr="00A04A10">
                            <w:rPr>
                              <w:sz w:val="20"/>
                              <w:szCs w:val="20"/>
                              <w:lang w:val="it-IT"/>
                            </w:rPr>
                            <w:t>www.elsa-service.de</w:t>
                          </w:r>
                        </w:p>
                      </w:tc>
                    </w:tr>
                    <w:tr w:rsidR="002845E9" w:rsidRPr="00C6168F" w14:paraId="7C7C8AA2" w14:textId="77777777" w:rsidTr="00B66888">
                      <w:tc>
                        <w:tcPr>
                          <w:tcW w:w="5387" w:type="dxa"/>
                        </w:tcPr>
                        <w:p w14:paraId="034F2622" w14:textId="77777777" w:rsidR="002845E9" w:rsidRPr="00205014" w:rsidRDefault="002845E9"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0E7699AE" w14:textId="77777777" w:rsidR="002845E9" w:rsidRPr="00205014" w:rsidRDefault="002845E9" w:rsidP="006A60D0">
                          <w:pPr>
                            <w:tabs>
                              <w:tab w:val="left" w:pos="2590"/>
                              <w:tab w:val="center" w:pos="4536"/>
                            </w:tabs>
                            <w:jc w:val="left"/>
                            <w:rPr>
                              <w:lang w:val="it-IT"/>
                            </w:rPr>
                          </w:pPr>
                        </w:p>
                        <w:p w14:paraId="76F26BF2" w14:textId="77777777" w:rsidR="002845E9" w:rsidRPr="00205014" w:rsidRDefault="002845E9" w:rsidP="006A60D0">
                          <w:pPr>
                            <w:tabs>
                              <w:tab w:val="left" w:pos="2590"/>
                              <w:tab w:val="center" w:pos="4536"/>
                            </w:tabs>
                            <w:jc w:val="left"/>
                            <w:rPr>
                              <w:lang w:val="it-IT"/>
                            </w:rPr>
                          </w:pPr>
                        </w:p>
                        <w:p w14:paraId="4D241B8C" w14:textId="77777777" w:rsidR="002845E9" w:rsidRPr="00205014" w:rsidRDefault="002845E9" w:rsidP="006A60D0">
                          <w:pPr>
                            <w:tabs>
                              <w:tab w:val="left" w:pos="2590"/>
                              <w:tab w:val="center" w:pos="4536"/>
                            </w:tabs>
                            <w:jc w:val="left"/>
                            <w:rPr>
                              <w:lang w:val="it-IT"/>
                            </w:rPr>
                          </w:pPr>
                        </w:p>
                        <w:p w14:paraId="7D41B4C7" w14:textId="77777777" w:rsidR="002845E9" w:rsidRPr="00205014" w:rsidRDefault="002845E9" w:rsidP="006A60D0">
                          <w:pPr>
                            <w:tabs>
                              <w:tab w:val="left" w:pos="2590"/>
                              <w:tab w:val="center" w:pos="4536"/>
                            </w:tabs>
                            <w:jc w:val="left"/>
                            <w:rPr>
                              <w:lang w:val="it-IT"/>
                            </w:rPr>
                          </w:pPr>
                        </w:p>
                        <w:p w14:paraId="5CC13E36" w14:textId="77777777" w:rsidR="002845E9" w:rsidRPr="00A04A10" w:rsidRDefault="002845E9" w:rsidP="006A60D0">
                          <w:pPr>
                            <w:tabs>
                              <w:tab w:val="left" w:pos="2590"/>
                              <w:tab w:val="center" w:pos="4536"/>
                            </w:tabs>
                            <w:jc w:val="left"/>
                            <w:rPr>
                              <w:sz w:val="20"/>
                              <w:szCs w:val="20"/>
                              <w:lang w:val="it-IT"/>
                            </w:rPr>
                          </w:pPr>
                        </w:p>
                      </w:tc>
                    </w:tr>
                  </w:tbl>
                  <w:p w14:paraId="50DF7411" w14:textId="77777777" w:rsidR="002845E9" w:rsidRPr="00205014" w:rsidRDefault="002845E9">
                    <w:pPr>
                      <w:rPr>
                        <w:lang w:val="it-IT"/>
                      </w:rPr>
                    </w:pPr>
                  </w:p>
                </w:txbxContent>
              </v:textbox>
            </v:shape>
          </w:pict>
        </mc:Fallback>
      </mc:AlternateContent>
    </w:r>
    <w:r w:rsidRPr="00180F18">
      <w:rPr>
        <w:noProof/>
        <w:lang w:val="de-DE"/>
      </w:rPr>
      <w:drawing>
        <wp:anchor distT="0" distB="0" distL="114300" distR="114300" simplePos="0" relativeHeight="251666434" behindDoc="0" locked="0" layoutInCell="1" allowOverlap="1" wp14:anchorId="5955C13A" wp14:editId="49E2A6DC">
          <wp:simplePos x="0" y="0"/>
          <wp:positionH relativeFrom="margin">
            <wp:posOffset>152399</wp:posOffset>
          </wp:positionH>
          <wp:positionV relativeFrom="paragraph">
            <wp:posOffset>-544195</wp:posOffset>
          </wp:positionV>
          <wp:extent cx="2696431" cy="1047750"/>
          <wp:effectExtent l="0" t="0" r="8890" b="0"/>
          <wp:wrapNone/>
          <wp:docPr id="311578570"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E3DD7" w14:textId="77777777" w:rsidR="002845E9" w:rsidRDefault="002845E9" w:rsidP="00C44F6D">
    <w:pPr>
      <w:pStyle w:val="Kopfzeile"/>
      <w:jc w:val="both"/>
      <w:rPr>
        <w:lang w:val="de-DE"/>
      </w:rPr>
    </w:pPr>
  </w:p>
  <w:p w14:paraId="2B870F7D" w14:textId="77777777" w:rsidR="002845E9" w:rsidRDefault="002845E9" w:rsidP="00C44F6D">
    <w:pPr>
      <w:pStyle w:val="Kopfzeile"/>
      <w:jc w:val="both"/>
      <w:rPr>
        <w:lang w:val="de-DE"/>
      </w:rPr>
    </w:pPr>
  </w:p>
  <w:p w14:paraId="7769F298" w14:textId="77777777" w:rsidR="002845E9" w:rsidRPr="00C44F6D" w:rsidRDefault="002845E9" w:rsidP="00C44F6D">
    <w:pPr>
      <w:pStyle w:val="Kopfzeile"/>
      <w:jc w:val="both"/>
      <w:rPr>
        <w:lang w:val="de-D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0AD3" w14:textId="77777777" w:rsidR="007F2C2D" w:rsidRPr="00457F46" w:rsidRDefault="007F2C2D" w:rsidP="007F2C2D">
    <w:pPr>
      <w:ind w:left="4248" w:firstLine="708"/>
      <w:jc w:val="both"/>
    </w:pPr>
    <w:r>
      <w:rPr>
        <w:noProof/>
        <w:lang w:val="de-DE" w:eastAsia="de-DE"/>
      </w:rPr>
      <w:drawing>
        <wp:anchor distT="0" distB="0" distL="114300" distR="114300" simplePos="0" relativeHeight="251658240" behindDoc="1" locked="0" layoutInCell="1" allowOverlap="1" wp14:anchorId="2DD837A1" wp14:editId="5ADAEF7B">
          <wp:simplePos x="0" y="0"/>
          <wp:positionH relativeFrom="column">
            <wp:posOffset>12700</wp:posOffset>
          </wp:positionH>
          <wp:positionV relativeFrom="paragraph">
            <wp:posOffset>-93345</wp:posOffset>
          </wp:positionV>
          <wp:extent cx="2120900" cy="1056005"/>
          <wp:effectExtent l="0" t="0" r="0" b="0"/>
          <wp:wrapTight wrapText="bothSides">
            <wp:wrapPolygon edited="0">
              <wp:start x="0" y="0"/>
              <wp:lineTo x="0" y="21041"/>
              <wp:lineTo x="21341" y="21041"/>
              <wp:lineTo x="21341" y="0"/>
              <wp:lineTo x="0" y="0"/>
            </wp:wrapPolygon>
          </wp:wrapTight>
          <wp:docPr id="37503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900" cy="1056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039B7">
      <w:rPr>
        <w:b/>
        <w:sz w:val="20"/>
        <w:szCs w:val="20"/>
        <w:lang w:val="de-DE"/>
      </w:rPr>
      <w:t>ELSA cnc service GmbH</w:t>
    </w:r>
    <w:r w:rsidRPr="001039B7">
      <w:rPr>
        <w:b/>
        <w:sz w:val="20"/>
        <w:szCs w:val="20"/>
        <w:lang w:val="de-DE"/>
      </w:rPr>
      <w:tab/>
    </w:r>
    <w:r w:rsidRPr="001039B7">
      <w:rPr>
        <w:b/>
        <w:sz w:val="20"/>
        <w:szCs w:val="20"/>
        <w:lang w:val="de-DE"/>
      </w:rPr>
      <w:tab/>
    </w:r>
    <w:r w:rsidRPr="001039B7">
      <w:rPr>
        <w:b/>
        <w:sz w:val="20"/>
        <w:szCs w:val="20"/>
        <w:lang w:val="de-DE"/>
      </w:rPr>
      <w:tab/>
    </w:r>
    <w:r w:rsidRPr="001039B7">
      <w:rPr>
        <w:b/>
        <w:sz w:val="20"/>
        <w:szCs w:val="20"/>
        <w:lang w:val="de-DE"/>
      </w:rPr>
      <w:tab/>
      <w:t xml:space="preserve">                </w:t>
    </w:r>
  </w:p>
  <w:p w14:paraId="2EF00091" w14:textId="77777777" w:rsidR="007F2C2D" w:rsidRPr="00A26B97" w:rsidRDefault="007F2C2D" w:rsidP="007F2C2D">
    <w:pPr>
      <w:ind w:left="4248" w:firstLine="708"/>
      <w:jc w:val="both"/>
      <w:rPr>
        <w:sz w:val="20"/>
        <w:szCs w:val="20"/>
      </w:rPr>
    </w:pPr>
    <w:r w:rsidRPr="00A26B97">
      <w:rPr>
        <w:sz w:val="20"/>
        <w:szCs w:val="20"/>
      </w:rPr>
      <w:t>• Adresse: Ismaninger Straße 4, 85609 Aschheim</w:t>
    </w:r>
  </w:p>
  <w:p w14:paraId="48529231" w14:textId="77777777" w:rsidR="007F2C2D" w:rsidRPr="00A26B97" w:rsidRDefault="007F2C2D" w:rsidP="007F2C2D">
    <w:pPr>
      <w:ind w:left="4248" w:firstLine="708"/>
      <w:jc w:val="both"/>
      <w:rPr>
        <w:sz w:val="20"/>
        <w:szCs w:val="20"/>
      </w:rPr>
    </w:pPr>
    <w:r>
      <w:rPr>
        <w:sz w:val="20"/>
        <w:szCs w:val="20"/>
      </w:rPr>
      <w:t>• Tel: +49 89 9033812</w:t>
    </w:r>
    <w:r>
      <w:rPr>
        <w:sz w:val="20"/>
        <w:szCs w:val="20"/>
      </w:rPr>
      <w:tab/>
      <w:t xml:space="preserve">        </w:t>
    </w:r>
    <w:r w:rsidRPr="00A26B97">
      <w:rPr>
        <w:sz w:val="20"/>
        <w:szCs w:val="20"/>
      </w:rPr>
      <w:t>• Fax:</w:t>
    </w:r>
    <w:r w:rsidRPr="00A26B97">
      <w:rPr>
        <w:sz w:val="21"/>
        <w:szCs w:val="21"/>
      </w:rPr>
      <w:t xml:space="preserve"> +49 89 9037115</w:t>
    </w:r>
  </w:p>
  <w:p w14:paraId="22BF41A3" w14:textId="77777777" w:rsidR="007F2C2D" w:rsidRPr="00A26B97" w:rsidRDefault="007F2C2D" w:rsidP="007F2C2D">
    <w:pPr>
      <w:ind w:left="4956"/>
      <w:jc w:val="both"/>
      <w:rPr>
        <w:sz w:val="20"/>
        <w:szCs w:val="20"/>
      </w:rPr>
    </w:pPr>
    <w:r w:rsidRPr="00A26B97">
      <w:rPr>
        <w:sz w:val="20"/>
        <w:szCs w:val="20"/>
      </w:rPr>
      <w:t xml:space="preserve">• E-Mail: </w:t>
    </w:r>
    <w:hyperlink r:id="rId2" w:history="1">
      <w:r w:rsidRPr="00817AF1">
        <w:rPr>
          <w:rStyle w:val="Hyperlink"/>
          <w:color w:val="auto"/>
          <w:sz w:val="20"/>
          <w:szCs w:val="20"/>
          <w:u w:val="none"/>
        </w:rPr>
        <w:t>info@elsa-service.de</w:t>
      </w:r>
    </w:hyperlink>
    <w:r>
      <w:rPr>
        <w:rStyle w:val="Hyperlink"/>
        <w:color w:val="auto"/>
        <w:sz w:val="20"/>
        <w:szCs w:val="20"/>
        <w:u w:val="none"/>
      </w:rPr>
      <w:t xml:space="preserve"> </w:t>
    </w:r>
    <w:r w:rsidRPr="00A26B97">
      <w:rPr>
        <w:sz w:val="20"/>
        <w:szCs w:val="20"/>
      </w:rPr>
      <w:t>•Web: www.elsa-service.de</w:t>
    </w:r>
  </w:p>
  <w:p w14:paraId="1E45C9E8" w14:textId="77777777" w:rsidR="007F2C2D" w:rsidRDefault="007F2C2D" w:rsidP="007F2C2D">
    <w:pPr>
      <w:pStyle w:val="Kopfzeile"/>
    </w:pPr>
  </w:p>
  <w:p w14:paraId="765F8BE4" w14:textId="77777777" w:rsidR="007F2C2D" w:rsidRDefault="007F2C2D">
    <w:pPr>
      <w:pStyle w:val="Kopfzeile"/>
    </w:pPr>
  </w:p>
  <w:p w14:paraId="4A869606" w14:textId="77777777" w:rsidR="007F2C2D" w:rsidRDefault="007F2C2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A5DC" w14:textId="6835DF7D" w:rsidR="00180F18" w:rsidRPr="00180F18" w:rsidRDefault="00D740A7" w:rsidP="00180F18">
    <w:pPr>
      <w:pStyle w:val="Kopfzeile"/>
      <w:jc w:val="both"/>
      <w:rPr>
        <w:lang w:val="de-DE"/>
      </w:rPr>
    </w:pPr>
    <w:r>
      <w:rPr>
        <w:noProof/>
        <w:lang w:val="de-DE"/>
      </w:rPr>
      <mc:AlternateContent>
        <mc:Choice Requires="wps">
          <w:drawing>
            <wp:anchor distT="0" distB="0" distL="114300" distR="114300" simplePos="0" relativeHeight="251658241" behindDoc="0" locked="0" layoutInCell="1" allowOverlap="1" wp14:anchorId="5B73D032" wp14:editId="7011AFDC">
              <wp:simplePos x="0" y="0"/>
              <wp:positionH relativeFrom="column">
                <wp:posOffset>3266440</wp:posOffset>
              </wp:positionH>
              <wp:positionV relativeFrom="paragraph">
                <wp:posOffset>-560705</wp:posOffset>
              </wp:positionV>
              <wp:extent cx="5594985" cy="885825"/>
              <wp:effectExtent l="0" t="0" r="5715" b="9525"/>
              <wp:wrapNone/>
              <wp:docPr id="1768870452" name="Textfeld 1"/>
              <wp:cNvGraphicFramePr/>
              <a:graphic xmlns:a="http://schemas.openxmlformats.org/drawingml/2006/main">
                <a:graphicData uri="http://schemas.microsoft.com/office/word/2010/wordprocessingShape">
                  <wps:wsp>
                    <wps:cNvSpPr txBox="1"/>
                    <wps:spPr>
                      <a:xfrm>
                        <a:off x="0" y="0"/>
                        <a:ext cx="5594985" cy="885825"/>
                      </a:xfrm>
                      <a:prstGeom prst="rect">
                        <a:avLst/>
                      </a:prstGeom>
                      <a:solidFill>
                        <a:schemeClr val="lt1"/>
                      </a:solidFill>
                      <a:ln w="6350">
                        <a:noFill/>
                      </a:ln>
                    </wps:spPr>
                    <wps:txb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6A60D0" w14:paraId="399AE913" w14:textId="77777777" w:rsidTr="00B66888">
                            <w:tc>
                              <w:tcPr>
                                <w:tcW w:w="5387" w:type="dxa"/>
                              </w:tcPr>
                              <w:p w14:paraId="1CBA7EB0" w14:textId="77777777" w:rsidR="006A60D0" w:rsidRDefault="006A60D0" w:rsidP="006A60D0">
                                <w:pPr>
                                  <w:tabs>
                                    <w:tab w:val="left" w:pos="2590"/>
                                    <w:tab w:val="center" w:pos="4536"/>
                                  </w:tabs>
                                  <w:jc w:val="left"/>
                                </w:pPr>
                                <w:r w:rsidRPr="001039B7">
                                  <w:rPr>
                                    <w:b/>
                                    <w:sz w:val="20"/>
                                    <w:szCs w:val="20"/>
                                    <w:lang w:val="de-DE"/>
                                  </w:rPr>
                                  <w:t>ELSA cnc service GmbH</w:t>
                                </w:r>
                              </w:p>
                            </w:tc>
                          </w:tr>
                          <w:tr w:rsidR="006A60D0" w14:paraId="327EF640" w14:textId="77777777" w:rsidTr="00B66888">
                            <w:tc>
                              <w:tcPr>
                                <w:tcW w:w="5387" w:type="dxa"/>
                              </w:tcPr>
                              <w:p w14:paraId="06EC4E28" w14:textId="77777777" w:rsidR="006A60D0" w:rsidRDefault="006A60D0" w:rsidP="006A60D0">
                                <w:pPr>
                                  <w:jc w:val="left"/>
                                </w:pPr>
                                <w:r w:rsidRPr="00A04A10">
                                  <w:rPr>
                                    <w:sz w:val="20"/>
                                    <w:szCs w:val="20"/>
                                  </w:rPr>
                                  <w:t>Adresse: Ammerthalstraße 12, 85551 Kirchheim bei München</w:t>
                                </w:r>
                              </w:p>
                            </w:tc>
                          </w:tr>
                          <w:tr w:rsidR="006A60D0" w:rsidRPr="00A04A10" w14:paraId="30C9485C" w14:textId="77777777" w:rsidTr="006A60D0">
                            <w:tc>
                              <w:tcPr>
                                <w:tcW w:w="5387" w:type="dxa"/>
                              </w:tcPr>
                              <w:p w14:paraId="4BB9C50C" w14:textId="77777777" w:rsidR="006A60D0" w:rsidRPr="00A04A10" w:rsidRDefault="006A60D0" w:rsidP="006A60D0">
                                <w:pPr>
                                  <w:tabs>
                                    <w:tab w:val="left" w:pos="3285"/>
                                  </w:tabs>
                                  <w:jc w:val="left"/>
                                  <w:rPr>
                                    <w:sz w:val="20"/>
                                    <w:szCs w:val="20"/>
                                  </w:rPr>
                                </w:pPr>
                                <w:r w:rsidRPr="00A04A10">
                                  <w:rPr>
                                    <w:sz w:val="20"/>
                                    <w:szCs w:val="20"/>
                                  </w:rPr>
                                  <w:t>Tel: +49 89 9033812</w:t>
                                </w:r>
                              </w:p>
                            </w:tc>
                          </w:tr>
                          <w:tr w:rsidR="006A60D0" w:rsidRPr="00A04A10" w14:paraId="049B43E2" w14:textId="77777777" w:rsidTr="00B66888">
                            <w:tc>
                              <w:tcPr>
                                <w:tcW w:w="5387" w:type="dxa"/>
                              </w:tcPr>
                              <w:p w14:paraId="34E9B396" w14:textId="77777777" w:rsidR="006A60D0" w:rsidRPr="00A04A10" w:rsidRDefault="006A60D0" w:rsidP="006A60D0">
                                <w:pPr>
                                  <w:tabs>
                                    <w:tab w:val="left" w:pos="2590"/>
                                    <w:tab w:val="center" w:pos="4536"/>
                                  </w:tabs>
                                  <w:jc w:val="left"/>
                                  <w:rPr>
                                    <w:sz w:val="20"/>
                                    <w:szCs w:val="20"/>
                                    <w:lang w:val="it-IT"/>
                                  </w:rPr>
                                </w:pPr>
                                <w:r w:rsidRPr="00A04A10">
                                  <w:rPr>
                                    <w:sz w:val="20"/>
                                    <w:szCs w:val="20"/>
                                    <w:lang w:val="it-IT"/>
                                  </w:rPr>
                                  <w:t>www.elsa-service.de</w:t>
                                </w:r>
                              </w:p>
                            </w:tc>
                          </w:tr>
                          <w:tr w:rsidR="006A60D0" w:rsidRPr="00C6168F" w14:paraId="1F908BD6" w14:textId="77777777" w:rsidTr="00B66888">
                            <w:tc>
                              <w:tcPr>
                                <w:tcW w:w="5387" w:type="dxa"/>
                              </w:tcPr>
                              <w:p w14:paraId="6D25DE11" w14:textId="77777777" w:rsidR="006A60D0" w:rsidRPr="00205014" w:rsidRDefault="006A60D0" w:rsidP="006A60D0">
                                <w:pPr>
                                  <w:tabs>
                                    <w:tab w:val="left" w:pos="2590"/>
                                    <w:tab w:val="center" w:pos="4536"/>
                                  </w:tabs>
                                  <w:jc w:val="left"/>
                                  <w:rPr>
                                    <w:lang w:val="it-IT"/>
                                  </w:rPr>
                                </w:pPr>
                                <w:r w:rsidRPr="00836400">
                                  <w:rPr>
                                    <w:sz w:val="20"/>
                                    <w:szCs w:val="20"/>
                                    <w:lang w:val="it-IT"/>
                                  </w:rPr>
                                  <w:t xml:space="preserve">E-Mail: </w:t>
                                </w:r>
                                <w:hyperlink r:id="rId1" w:history="1">
                                  <w:r w:rsidRPr="00D47694">
                                    <w:rPr>
                                      <w:rStyle w:val="Hyperlink"/>
                                      <w:sz w:val="20"/>
                                      <w:szCs w:val="20"/>
                                      <w:lang w:val="it-IT"/>
                                    </w:rPr>
                                    <w:t>info@elsa-service.de</w:t>
                                  </w:r>
                                </w:hyperlink>
                              </w:p>
                              <w:p w14:paraId="498F3D7D" w14:textId="77777777" w:rsidR="004A2EAB" w:rsidRPr="00205014" w:rsidRDefault="004A2EAB" w:rsidP="006A60D0">
                                <w:pPr>
                                  <w:tabs>
                                    <w:tab w:val="left" w:pos="2590"/>
                                    <w:tab w:val="center" w:pos="4536"/>
                                  </w:tabs>
                                  <w:jc w:val="left"/>
                                  <w:rPr>
                                    <w:lang w:val="it-IT"/>
                                  </w:rPr>
                                </w:pPr>
                              </w:p>
                              <w:p w14:paraId="2D2FCC44" w14:textId="77777777" w:rsidR="004A2EAB" w:rsidRPr="00205014" w:rsidRDefault="004A2EAB" w:rsidP="006A60D0">
                                <w:pPr>
                                  <w:tabs>
                                    <w:tab w:val="left" w:pos="2590"/>
                                    <w:tab w:val="center" w:pos="4536"/>
                                  </w:tabs>
                                  <w:jc w:val="left"/>
                                  <w:rPr>
                                    <w:lang w:val="it-IT"/>
                                  </w:rPr>
                                </w:pPr>
                              </w:p>
                              <w:p w14:paraId="157EF494" w14:textId="77777777" w:rsidR="004A2EAB" w:rsidRPr="00205014" w:rsidRDefault="004A2EAB" w:rsidP="006A60D0">
                                <w:pPr>
                                  <w:tabs>
                                    <w:tab w:val="left" w:pos="2590"/>
                                    <w:tab w:val="center" w:pos="4536"/>
                                  </w:tabs>
                                  <w:jc w:val="left"/>
                                  <w:rPr>
                                    <w:lang w:val="it-IT"/>
                                  </w:rPr>
                                </w:pPr>
                              </w:p>
                              <w:p w14:paraId="1F990E00" w14:textId="77777777" w:rsidR="004A2EAB" w:rsidRPr="00205014" w:rsidRDefault="004A2EAB" w:rsidP="006A60D0">
                                <w:pPr>
                                  <w:tabs>
                                    <w:tab w:val="left" w:pos="2590"/>
                                    <w:tab w:val="center" w:pos="4536"/>
                                  </w:tabs>
                                  <w:jc w:val="left"/>
                                  <w:rPr>
                                    <w:lang w:val="it-IT"/>
                                  </w:rPr>
                                </w:pPr>
                              </w:p>
                              <w:p w14:paraId="5387E607" w14:textId="77777777" w:rsidR="004A2EAB" w:rsidRPr="00A04A10" w:rsidRDefault="004A2EAB" w:rsidP="006A60D0">
                                <w:pPr>
                                  <w:tabs>
                                    <w:tab w:val="left" w:pos="2590"/>
                                    <w:tab w:val="center" w:pos="4536"/>
                                  </w:tabs>
                                  <w:jc w:val="left"/>
                                  <w:rPr>
                                    <w:sz w:val="20"/>
                                    <w:szCs w:val="20"/>
                                    <w:lang w:val="it-IT"/>
                                  </w:rPr>
                                </w:pPr>
                              </w:p>
                            </w:tc>
                          </w:tr>
                        </w:tbl>
                        <w:p w14:paraId="79211071" w14:textId="77777777" w:rsidR="006A60D0" w:rsidRPr="00205014" w:rsidRDefault="006A60D0">
                          <w:pPr>
                            <w:rPr>
                              <w:lang w:val="it-I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73D032" id="_x0000_t202" coordsize="21600,21600" o:spt="202" path="m,l,21600r21600,l21600,xe">
              <v:stroke joinstyle="miter"/>
              <v:path gradientshapeok="t" o:connecttype="rect"/>
            </v:shapetype>
            <v:shape id="_x0000_s1028" type="#_x0000_t202" style="position:absolute;left:0;text-align:left;margin-left:257.2pt;margin-top:-44.15pt;width:440.55pt;height:69.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" fillcolor="white [3201]" stroked="f" strokeweight=".5pt">
              <v:textbox>
                <w:txbxContent>
                  <w:tbl>
                    <w:tblPr>
                      <w:tblStyle w:val="Tabellenraster"/>
                      <w:tblW w:w="1019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6A60D0" w14:paraId="399AE913" w14:textId="77777777" w:rsidTr="00B66888">
                      <w:tc>
                        <w:tcPr>
                          <w:tcW w:w="5387" w:type="dxa"/>
                        </w:tcPr>
                        <w:p w14:paraId="1CBA7EB0" w14:textId="77777777" w:rsidR="006A60D0" w:rsidRDefault="006A60D0" w:rsidP="006A60D0">
                          <w:pPr>
                            <w:tabs>
                              <w:tab w:val="left" w:pos="2590"/>
                              <w:tab w:val="center" w:pos="4536"/>
                            </w:tabs>
                            <w:jc w:val="left"/>
                          </w:pPr>
                          <w:r w:rsidRPr="001039B7">
                            <w:rPr>
                              <w:b/>
                              <w:sz w:val="20"/>
                              <w:szCs w:val="20"/>
                              <w:lang w:val="de-DE"/>
                            </w:rPr>
                            <w:t>ELSA cnc service GmbH</w:t>
                          </w:r>
                        </w:p>
                      </w:tc>
                    </w:tr>
                    <w:tr w:rsidR="006A60D0" w14:paraId="327EF640" w14:textId="77777777" w:rsidTr="00B66888">
                      <w:tc>
                        <w:tcPr>
                          <w:tcW w:w="5387" w:type="dxa"/>
                        </w:tcPr>
                        <w:p w14:paraId="06EC4E28" w14:textId="77777777" w:rsidR="006A60D0" w:rsidRDefault="006A60D0" w:rsidP="006A60D0">
                          <w:pPr>
                            <w:jc w:val="left"/>
                          </w:pPr>
                          <w:r w:rsidRPr="00A04A10">
                            <w:rPr>
                              <w:sz w:val="20"/>
                              <w:szCs w:val="20"/>
                            </w:rPr>
                            <w:t>Adresse: Ammerthalstraße 12, 85551 Kirchheim bei München</w:t>
                          </w:r>
                        </w:p>
                      </w:tc>
                    </w:tr>
                    <w:tr w:rsidR="006A60D0" w:rsidRPr="00A04A10" w14:paraId="30C9485C" w14:textId="77777777" w:rsidTr="006A60D0">
                      <w:tc>
                        <w:tcPr>
                          <w:tcW w:w="5387" w:type="dxa"/>
                        </w:tcPr>
                        <w:p w14:paraId="4BB9C50C" w14:textId="77777777" w:rsidR="006A60D0" w:rsidRPr="00A04A10" w:rsidRDefault="006A60D0" w:rsidP="006A60D0">
                          <w:pPr>
                            <w:tabs>
                              <w:tab w:val="left" w:pos="3285"/>
                            </w:tabs>
                            <w:jc w:val="left"/>
                            <w:rPr>
                              <w:sz w:val="20"/>
                              <w:szCs w:val="20"/>
                            </w:rPr>
                          </w:pPr>
                          <w:r w:rsidRPr="00A04A10">
                            <w:rPr>
                              <w:sz w:val="20"/>
                              <w:szCs w:val="20"/>
                            </w:rPr>
                            <w:t>Tel: +49 89 9033812</w:t>
                          </w:r>
                        </w:p>
                      </w:tc>
                    </w:tr>
                    <w:tr w:rsidR="006A60D0" w:rsidRPr="00A04A10" w14:paraId="049B43E2" w14:textId="77777777" w:rsidTr="00B66888">
                      <w:tc>
                        <w:tcPr>
                          <w:tcW w:w="5387" w:type="dxa"/>
                        </w:tcPr>
                        <w:p w14:paraId="34E9B396" w14:textId="77777777" w:rsidR="006A60D0" w:rsidRPr="00A04A10" w:rsidRDefault="006A60D0" w:rsidP="006A60D0">
                          <w:pPr>
                            <w:tabs>
                              <w:tab w:val="left" w:pos="2590"/>
                              <w:tab w:val="center" w:pos="4536"/>
                            </w:tabs>
                            <w:jc w:val="left"/>
                            <w:rPr>
                              <w:sz w:val="20"/>
                              <w:szCs w:val="20"/>
                              <w:lang w:val="it-IT"/>
                            </w:rPr>
                          </w:pPr>
                          <w:r w:rsidRPr="00A04A10">
                            <w:rPr>
                              <w:sz w:val="20"/>
                              <w:szCs w:val="20"/>
                              <w:lang w:val="it-IT"/>
                            </w:rPr>
                            <w:t>www.elsa-service.de</w:t>
                          </w:r>
                        </w:p>
                      </w:tc>
                    </w:tr>
                    <w:tr w:rsidR="006A60D0" w:rsidRPr="00C6168F" w14:paraId="1F908BD6" w14:textId="77777777" w:rsidTr="00B66888">
                      <w:tc>
                        <w:tcPr>
                          <w:tcW w:w="5387" w:type="dxa"/>
                        </w:tcPr>
                        <w:p w14:paraId="6D25DE11" w14:textId="77777777" w:rsidR="006A60D0" w:rsidRPr="00205014" w:rsidRDefault="006A60D0" w:rsidP="006A60D0">
                          <w:pPr>
                            <w:tabs>
                              <w:tab w:val="left" w:pos="2590"/>
                              <w:tab w:val="center" w:pos="4536"/>
                            </w:tabs>
                            <w:jc w:val="left"/>
                            <w:rPr>
                              <w:lang w:val="it-IT"/>
                            </w:rPr>
                          </w:pPr>
                          <w:r w:rsidRPr="00836400">
                            <w:rPr>
                              <w:sz w:val="20"/>
                              <w:szCs w:val="20"/>
                              <w:lang w:val="it-IT"/>
                            </w:rPr>
                            <w:t xml:space="preserve">E-Mail: </w:t>
                          </w:r>
                          <w:hyperlink r:id="rId2" w:history="1">
                            <w:r w:rsidRPr="00D47694">
                              <w:rPr>
                                <w:rStyle w:val="Hyperlink"/>
                                <w:sz w:val="20"/>
                                <w:szCs w:val="20"/>
                                <w:lang w:val="it-IT"/>
                              </w:rPr>
                              <w:t>info@elsa-service.de</w:t>
                            </w:r>
                          </w:hyperlink>
                        </w:p>
                        <w:p w14:paraId="498F3D7D" w14:textId="77777777" w:rsidR="004A2EAB" w:rsidRPr="00205014" w:rsidRDefault="004A2EAB" w:rsidP="006A60D0">
                          <w:pPr>
                            <w:tabs>
                              <w:tab w:val="left" w:pos="2590"/>
                              <w:tab w:val="center" w:pos="4536"/>
                            </w:tabs>
                            <w:jc w:val="left"/>
                            <w:rPr>
                              <w:lang w:val="it-IT"/>
                            </w:rPr>
                          </w:pPr>
                        </w:p>
                        <w:p w14:paraId="2D2FCC44" w14:textId="77777777" w:rsidR="004A2EAB" w:rsidRPr="00205014" w:rsidRDefault="004A2EAB" w:rsidP="006A60D0">
                          <w:pPr>
                            <w:tabs>
                              <w:tab w:val="left" w:pos="2590"/>
                              <w:tab w:val="center" w:pos="4536"/>
                            </w:tabs>
                            <w:jc w:val="left"/>
                            <w:rPr>
                              <w:lang w:val="it-IT"/>
                            </w:rPr>
                          </w:pPr>
                        </w:p>
                        <w:p w14:paraId="157EF494" w14:textId="77777777" w:rsidR="004A2EAB" w:rsidRPr="00205014" w:rsidRDefault="004A2EAB" w:rsidP="006A60D0">
                          <w:pPr>
                            <w:tabs>
                              <w:tab w:val="left" w:pos="2590"/>
                              <w:tab w:val="center" w:pos="4536"/>
                            </w:tabs>
                            <w:jc w:val="left"/>
                            <w:rPr>
                              <w:lang w:val="it-IT"/>
                            </w:rPr>
                          </w:pPr>
                        </w:p>
                        <w:p w14:paraId="1F990E00" w14:textId="77777777" w:rsidR="004A2EAB" w:rsidRPr="00205014" w:rsidRDefault="004A2EAB" w:rsidP="006A60D0">
                          <w:pPr>
                            <w:tabs>
                              <w:tab w:val="left" w:pos="2590"/>
                              <w:tab w:val="center" w:pos="4536"/>
                            </w:tabs>
                            <w:jc w:val="left"/>
                            <w:rPr>
                              <w:lang w:val="it-IT"/>
                            </w:rPr>
                          </w:pPr>
                        </w:p>
                        <w:p w14:paraId="5387E607" w14:textId="77777777" w:rsidR="004A2EAB" w:rsidRPr="00A04A10" w:rsidRDefault="004A2EAB" w:rsidP="006A60D0">
                          <w:pPr>
                            <w:tabs>
                              <w:tab w:val="left" w:pos="2590"/>
                              <w:tab w:val="center" w:pos="4536"/>
                            </w:tabs>
                            <w:jc w:val="left"/>
                            <w:rPr>
                              <w:sz w:val="20"/>
                              <w:szCs w:val="20"/>
                              <w:lang w:val="it-IT"/>
                            </w:rPr>
                          </w:pPr>
                        </w:p>
                      </w:tc>
                    </w:tr>
                  </w:tbl>
                  <w:p w14:paraId="79211071" w14:textId="77777777" w:rsidR="006A60D0" w:rsidRPr="00205014" w:rsidRDefault="006A60D0">
                    <w:pPr>
                      <w:rPr>
                        <w:lang w:val="it-IT"/>
                      </w:rPr>
                    </w:pPr>
                  </w:p>
                </w:txbxContent>
              </v:textbox>
            </v:shape>
          </w:pict>
        </mc:Fallback>
      </mc:AlternateContent>
    </w:r>
    <w:r w:rsidR="002B74F5" w:rsidRPr="00180F18">
      <w:rPr>
        <w:noProof/>
        <w:lang w:val="de-DE"/>
      </w:rPr>
      <w:drawing>
        <wp:anchor distT="0" distB="0" distL="114300" distR="114300" simplePos="0" relativeHeight="251658242" behindDoc="0" locked="0" layoutInCell="1" allowOverlap="1" wp14:anchorId="6194C028" wp14:editId="0AB039F3">
          <wp:simplePos x="0" y="0"/>
          <wp:positionH relativeFrom="margin">
            <wp:posOffset>152399</wp:posOffset>
          </wp:positionH>
          <wp:positionV relativeFrom="paragraph">
            <wp:posOffset>-544195</wp:posOffset>
          </wp:positionV>
          <wp:extent cx="2696431" cy="1047750"/>
          <wp:effectExtent l="0" t="0" r="8890" b="0"/>
          <wp:wrapNone/>
          <wp:docPr id="1164724100" name="Grafik 2" descr="Ein Bild, das Text, Logo, Schrif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4100" name="Grafik 2" descr="Ein Bild, das Text, Logo, Schrift, Grafiken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700272" cy="10492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432E4" w14:textId="30DCC121" w:rsidR="00C44F6D" w:rsidRDefault="00C44F6D" w:rsidP="00C44F6D">
    <w:pPr>
      <w:pStyle w:val="Kopfzeile"/>
      <w:jc w:val="both"/>
      <w:rPr>
        <w:lang w:val="de-DE"/>
      </w:rPr>
    </w:pPr>
  </w:p>
  <w:p w14:paraId="5184E931" w14:textId="77777777" w:rsidR="004A2EAB" w:rsidRDefault="004A2EAB" w:rsidP="00C44F6D">
    <w:pPr>
      <w:pStyle w:val="Kopfzeile"/>
      <w:jc w:val="both"/>
      <w:rPr>
        <w:lang w:val="de-DE"/>
      </w:rPr>
    </w:pPr>
  </w:p>
  <w:p w14:paraId="089ECC12" w14:textId="77777777" w:rsidR="00647F78" w:rsidRPr="00C44F6D" w:rsidRDefault="00647F78" w:rsidP="00C44F6D">
    <w:pPr>
      <w:pStyle w:val="Kopfzeile"/>
      <w:jc w:val="both"/>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952B1"/>
    <w:multiLevelType w:val="hybridMultilevel"/>
    <w:tmpl w:val="12E2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B7E757A"/>
    <w:multiLevelType w:val="hybridMultilevel"/>
    <w:tmpl w:val="355455DA"/>
    <w:lvl w:ilvl="0" w:tplc="55C6110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103136078">
    <w:abstractNumId w:val="1"/>
  </w:num>
  <w:num w:numId="2" w16cid:durableId="59875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ocumentProtection w:edit="forms" w:enforcement="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B58"/>
    <w:rsid w:val="00000780"/>
    <w:rsid w:val="00000BF8"/>
    <w:rsid w:val="00000E3C"/>
    <w:rsid w:val="000010EB"/>
    <w:rsid w:val="00002D81"/>
    <w:rsid w:val="00002DBF"/>
    <w:rsid w:val="00011D2C"/>
    <w:rsid w:val="00016DB2"/>
    <w:rsid w:val="00020B12"/>
    <w:rsid w:val="00021CC7"/>
    <w:rsid w:val="000250DD"/>
    <w:rsid w:val="00031222"/>
    <w:rsid w:val="00032760"/>
    <w:rsid w:val="000342D4"/>
    <w:rsid w:val="00034A82"/>
    <w:rsid w:val="00037600"/>
    <w:rsid w:val="00040A59"/>
    <w:rsid w:val="0004307B"/>
    <w:rsid w:val="00043301"/>
    <w:rsid w:val="0004394F"/>
    <w:rsid w:val="00043FA0"/>
    <w:rsid w:val="0004686B"/>
    <w:rsid w:val="00047029"/>
    <w:rsid w:val="00047C31"/>
    <w:rsid w:val="00053522"/>
    <w:rsid w:val="00056631"/>
    <w:rsid w:val="00057958"/>
    <w:rsid w:val="0006185D"/>
    <w:rsid w:val="00063085"/>
    <w:rsid w:val="00064D8C"/>
    <w:rsid w:val="00072463"/>
    <w:rsid w:val="00073559"/>
    <w:rsid w:val="00073AAC"/>
    <w:rsid w:val="00073F85"/>
    <w:rsid w:val="00085545"/>
    <w:rsid w:val="00090DDA"/>
    <w:rsid w:val="00090E39"/>
    <w:rsid w:val="0009187B"/>
    <w:rsid w:val="000943AC"/>
    <w:rsid w:val="0009492E"/>
    <w:rsid w:val="0009697B"/>
    <w:rsid w:val="000A0A38"/>
    <w:rsid w:val="000A0C86"/>
    <w:rsid w:val="000A1EC3"/>
    <w:rsid w:val="000A2191"/>
    <w:rsid w:val="000A2B1B"/>
    <w:rsid w:val="000A3F34"/>
    <w:rsid w:val="000A7D03"/>
    <w:rsid w:val="000B1AD1"/>
    <w:rsid w:val="000B2C26"/>
    <w:rsid w:val="000B3DA6"/>
    <w:rsid w:val="000B5485"/>
    <w:rsid w:val="000B62C5"/>
    <w:rsid w:val="000C6150"/>
    <w:rsid w:val="000D168D"/>
    <w:rsid w:val="000D27BC"/>
    <w:rsid w:val="000D472E"/>
    <w:rsid w:val="000D5FB4"/>
    <w:rsid w:val="000D660C"/>
    <w:rsid w:val="000D7A64"/>
    <w:rsid w:val="000E3EDB"/>
    <w:rsid w:val="000E431E"/>
    <w:rsid w:val="000E519D"/>
    <w:rsid w:val="000F20F8"/>
    <w:rsid w:val="000F5EDD"/>
    <w:rsid w:val="001010FE"/>
    <w:rsid w:val="0010335D"/>
    <w:rsid w:val="001039B7"/>
    <w:rsid w:val="00104DE5"/>
    <w:rsid w:val="00105D44"/>
    <w:rsid w:val="001067E1"/>
    <w:rsid w:val="00112241"/>
    <w:rsid w:val="00112820"/>
    <w:rsid w:val="00114443"/>
    <w:rsid w:val="00116A1C"/>
    <w:rsid w:val="0012020F"/>
    <w:rsid w:val="00122788"/>
    <w:rsid w:val="00127063"/>
    <w:rsid w:val="001317A3"/>
    <w:rsid w:val="00136ABD"/>
    <w:rsid w:val="00140E03"/>
    <w:rsid w:val="001436DF"/>
    <w:rsid w:val="001443B2"/>
    <w:rsid w:val="0014575F"/>
    <w:rsid w:val="00147B17"/>
    <w:rsid w:val="00152B24"/>
    <w:rsid w:val="00155701"/>
    <w:rsid w:val="001560AB"/>
    <w:rsid w:val="001619D7"/>
    <w:rsid w:val="00161A0E"/>
    <w:rsid w:val="001628D2"/>
    <w:rsid w:val="001637C7"/>
    <w:rsid w:val="00163876"/>
    <w:rsid w:val="0016432F"/>
    <w:rsid w:val="00164A0A"/>
    <w:rsid w:val="00165081"/>
    <w:rsid w:val="00165920"/>
    <w:rsid w:val="00165A64"/>
    <w:rsid w:val="00170349"/>
    <w:rsid w:val="00171F7A"/>
    <w:rsid w:val="001744F1"/>
    <w:rsid w:val="00180B22"/>
    <w:rsid w:val="00180D06"/>
    <w:rsid w:val="00180F18"/>
    <w:rsid w:val="00182B3F"/>
    <w:rsid w:val="0019068E"/>
    <w:rsid w:val="0019119A"/>
    <w:rsid w:val="00191573"/>
    <w:rsid w:val="001A3F43"/>
    <w:rsid w:val="001A4D9D"/>
    <w:rsid w:val="001C1011"/>
    <w:rsid w:val="001C3EC3"/>
    <w:rsid w:val="001C47B5"/>
    <w:rsid w:val="001D0BEE"/>
    <w:rsid w:val="001D15A3"/>
    <w:rsid w:val="001D4255"/>
    <w:rsid w:val="001D6C7F"/>
    <w:rsid w:val="001E1082"/>
    <w:rsid w:val="001F079F"/>
    <w:rsid w:val="001F18BE"/>
    <w:rsid w:val="001F2AF9"/>
    <w:rsid w:val="001F6CD1"/>
    <w:rsid w:val="0020219E"/>
    <w:rsid w:val="002036CC"/>
    <w:rsid w:val="0020373F"/>
    <w:rsid w:val="00204A5D"/>
    <w:rsid w:val="00205014"/>
    <w:rsid w:val="00205B17"/>
    <w:rsid w:val="00214493"/>
    <w:rsid w:val="00214765"/>
    <w:rsid w:val="002215E6"/>
    <w:rsid w:val="0022390F"/>
    <w:rsid w:val="00226161"/>
    <w:rsid w:val="00235760"/>
    <w:rsid w:val="00240C14"/>
    <w:rsid w:val="0025390C"/>
    <w:rsid w:val="002553D3"/>
    <w:rsid w:val="0025738C"/>
    <w:rsid w:val="00261DB1"/>
    <w:rsid w:val="00270F69"/>
    <w:rsid w:val="00274B58"/>
    <w:rsid w:val="00276BCB"/>
    <w:rsid w:val="00280147"/>
    <w:rsid w:val="0028075C"/>
    <w:rsid w:val="0028102F"/>
    <w:rsid w:val="00282490"/>
    <w:rsid w:val="002845E9"/>
    <w:rsid w:val="002874BB"/>
    <w:rsid w:val="0029127D"/>
    <w:rsid w:val="00292DD9"/>
    <w:rsid w:val="00297583"/>
    <w:rsid w:val="002A2511"/>
    <w:rsid w:val="002A46B4"/>
    <w:rsid w:val="002B6702"/>
    <w:rsid w:val="002B700D"/>
    <w:rsid w:val="002B74D1"/>
    <w:rsid w:val="002B74F5"/>
    <w:rsid w:val="002B7824"/>
    <w:rsid w:val="002C16EC"/>
    <w:rsid w:val="002C57E2"/>
    <w:rsid w:val="002C6B4A"/>
    <w:rsid w:val="002D0E76"/>
    <w:rsid w:val="002D4530"/>
    <w:rsid w:val="002D61BC"/>
    <w:rsid w:val="002E26A3"/>
    <w:rsid w:val="002E26D5"/>
    <w:rsid w:val="002E6913"/>
    <w:rsid w:val="002F4CA8"/>
    <w:rsid w:val="00303A3D"/>
    <w:rsid w:val="00304EFA"/>
    <w:rsid w:val="0031106C"/>
    <w:rsid w:val="00315FFD"/>
    <w:rsid w:val="003169E4"/>
    <w:rsid w:val="00317462"/>
    <w:rsid w:val="0032050D"/>
    <w:rsid w:val="00323088"/>
    <w:rsid w:val="00324CC9"/>
    <w:rsid w:val="00324FAD"/>
    <w:rsid w:val="00325B53"/>
    <w:rsid w:val="00326E8A"/>
    <w:rsid w:val="00327F63"/>
    <w:rsid w:val="003331FA"/>
    <w:rsid w:val="0033384D"/>
    <w:rsid w:val="0033520F"/>
    <w:rsid w:val="00336CC0"/>
    <w:rsid w:val="00337720"/>
    <w:rsid w:val="0034213C"/>
    <w:rsid w:val="00343089"/>
    <w:rsid w:val="0034456E"/>
    <w:rsid w:val="00345939"/>
    <w:rsid w:val="00346952"/>
    <w:rsid w:val="0034788A"/>
    <w:rsid w:val="0035289E"/>
    <w:rsid w:val="0035305C"/>
    <w:rsid w:val="00353EA7"/>
    <w:rsid w:val="00356120"/>
    <w:rsid w:val="003567FE"/>
    <w:rsid w:val="0035686C"/>
    <w:rsid w:val="00357E5E"/>
    <w:rsid w:val="00361035"/>
    <w:rsid w:val="003704A8"/>
    <w:rsid w:val="003761F7"/>
    <w:rsid w:val="00377D48"/>
    <w:rsid w:val="0038025B"/>
    <w:rsid w:val="003836DD"/>
    <w:rsid w:val="00383BAC"/>
    <w:rsid w:val="00385C9A"/>
    <w:rsid w:val="00386C00"/>
    <w:rsid w:val="00387915"/>
    <w:rsid w:val="00390887"/>
    <w:rsid w:val="00392C9B"/>
    <w:rsid w:val="003941DA"/>
    <w:rsid w:val="00394CAF"/>
    <w:rsid w:val="0039688A"/>
    <w:rsid w:val="00396CA8"/>
    <w:rsid w:val="00397690"/>
    <w:rsid w:val="003A1BE5"/>
    <w:rsid w:val="003A49B4"/>
    <w:rsid w:val="003A5640"/>
    <w:rsid w:val="003A56F8"/>
    <w:rsid w:val="003A587C"/>
    <w:rsid w:val="003B2A66"/>
    <w:rsid w:val="003B5B5C"/>
    <w:rsid w:val="003B5C17"/>
    <w:rsid w:val="003B67B2"/>
    <w:rsid w:val="003C0E38"/>
    <w:rsid w:val="003C5D91"/>
    <w:rsid w:val="003C72D9"/>
    <w:rsid w:val="003D209D"/>
    <w:rsid w:val="003D4BAD"/>
    <w:rsid w:val="003D64F9"/>
    <w:rsid w:val="003E43F3"/>
    <w:rsid w:val="003F2A5A"/>
    <w:rsid w:val="003F5955"/>
    <w:rsid w:val="003F6E64"/>
    <w:rsid w:val="00415A49"/>
    <w:rsid w:val="00415AE2"/>
    <w:rsid w:val="00416BED"/>
    <w:rsid w:val="00417807"/>
    <w:rsid w:val="00420743"/>
    <w:rsid w:val="00425017"/>
    <w:rsid w:val="00426851"/>
    <w:rsid w:val="00426D59"/>
    <w:rsid w:val="0043154D"/>
    <w:rsid w:val="00433A30"/>
    <w:rsid w:val="00433FB0"/>
    <w:rsid w:val="00437A5E"/>
    <w:rsid w:val="0044110C"/>
    <w:rsid w:val="00441488"/>
    <w:rsid w:val="004429E9"/>
    <w:rsid w:val="004431AB"/>
    <w:rsid w:val="0044372B"/>
    <w:rsid w:val="00444410"/>
    <w:rsid w:val="00454842"/>
    <w:rsid w:val="00455EF7"/>
    <w:rsid w:val="00457F46"/>
    <w:rsid w:val="004648D4"/>
    <w:rsid w:val="00466128"/>
    <w:rsid w:val="0047036B"/>
    <w:rsid w:val="00475C11"/>
    <w:rsid w:val="004808F1"/>
    <w:rsid w:val="00484241"/>
    <w:rsid w:val="004852CF"/>
    <w:rsid w:val="00497A4A"/>
    <w:rsid w:val="004A05D8"/>
    <w:rsid w:val="004A1B6D"/>
    <w:rsid w:val="004A2EAB"/>
    <w:rsid w:val="004A4F11"/>
    <w:rsid w:val="004A52F6"/>
    <w:rsid w:val="004A6330"/>
    <w:rsid w:val="004A7CD2"/>
    <w:rsid w:val="004B08C7"/>
    <w:rsid w:val="004B0E80"/>
    <w:rsid w:val="004B2361"/>
    <w:rsid w:val="004B2443"/>
    <w:rsid w:val="004B4F47"/>
    <w:rsid w:val="004B5DAE"/>
    <w:rsid w:val="004B6623"/>
    <w:rsid w:val="004C31AD"/>
    <w:rsid w:val="004C4FE0"/>
    <w:rsid w:val="004D13A3"/>
    <w:rsid w:val="004D21C7"/>
    <w:rsid w:val="004D505C"/>
    <w:rsid w:val="004D590B"/>
    <w:rsid w:val="004D5920"/>
    <w:rsid w:val="004D7CCC"/>
    <w:rsid w:val="004E2B7D"/>
    <w:rsid w:val="004E46E4"/>
    <w:rsid w:val="004F2FF7"/>
    <w:rsid w:val="004F77F5"/>
    <w:rsid w:val="00501B23"/>
    <w:rsid w:val="00505E1D"/>
    <w:rsid w:val="005115B6"/>
    <w:rsid w:val="0051187A"/>
    <w:rsid w:val="0051248F"/>
    <w:rsid w:val="00512DCA"/>
    <w:rsid w:val="005172F2"/>
    <w:rsid w:val="00517E66"/>
    <w:rsid w:val="00520852"/>
    <w:rsid w:val="00521258"/>
    <w:rsid w:val="005218D4"/>
    <w:rsid w:val="005250C8"/>
    <w:rsid w:val="00526185"/>
    <w:rsid w:val="00527AF0"/>
    <w:rsid w:val="00530C79"/>
    <w:rsid w:val="00532724"/>
    <w:rsid w:val="005340BB"/>
    <w:rsid w:val="0053505F"/>
    <w:rsid w:val="00535A17"/>
    <w:rsid w:val="00541328"/>
    <w:rsid w:val="00545A5D"/>
    <w:rsid w:val="00550695"/>
    <w:rsid w:val="0055467B"/>
    <w:rsid w:val="0055518D"/>
    <w:rsid w:val="0055643A"/>
    <w:rsid w:val="00557A67"/>
    <w:rsid w:val="00557E19"/>
    <w:rsid w:val="005612C3"/>
    <w:rsid w:val="00563F5A"/>
    <w:rsid w:val="005669AB"/>
    <w:rsid w:val="005700D3"/>
    <w:rsid w:val="00571800"/>
    <w:rsid w:val="00571A9E"/>
    <w:rsid w:val="00573F76"/>
    <w:rsid w:val="005750F3"/>
    <w:rsid w:val="00575E1C"/>
    <w:rsid w:val="00582883"/>
    <w:rsid w:val="0058484C"/>
    <w:rsid w:val="0058734C"/>
    <w:rsid w:val="00594CC9"/>
    <w:rsid w:val="00594E06"/>
    <w:rsid w:val="005A0566"/>
    <w:rsid w:val="005A12AB"/>
    <w:rsid w:val="005A2062"/>
    <w:rsid w:val="005A3DF9"/>
    <w:rsid w:val="005A6C2B"/>
    <w:rsid w:val="005A7815"/>
    <w:rsid w:val="005B0800"/>
    <w:rsid w:val="005B2D10"/>
    <w:rsid w:val="005B71FC"/>
    <w:rsid w:val="005C039D"/>
    <w:rsid w:val="005C0620"/>
    <w:rsid w:val="005C08BA"/>
    <w:rsid w:val="005C6B97"/>
    <w:rsid w:val="005C7E56"/>
    <w:rsid w:val="005E2BF9"/>
    <w:rsid w:val="005E358C"/>
    <w:rsid w:val="005E5EF3"/>
    <w:rsid w:val="005E67C4"/>
    <w:rsid w:val="005F144E"/>
    <w:rsid w:val="005F31DA"/>
    <w:rsid w:val="005F7901"/>
    <w:rsid w:val="00602AFD"/>
    <w:rsid w:val="00606ABD"/>
    <w:rsid w:val="006116F8"/>
    <w:rsid w:val="006122BB"/>
    <w:rsid w:val="00612C1A"/>
    <w:rsid w:val="00616DF3"/>
    <w:rsid w:val="006205A5"/>
    <w:rsid w:val="00632135"/>
    <w:rsid w:val="006349CC"/>
    <w:rsid w:val="00635C0D"/>
    <w:rsid w:val="006367F2"/>
    <w:rsid w:val="00645F40"/>
    <w:rsid w:val="00646E17"/>
    <w:rsid w:val="00647098"/>
    <w:rsid w:val="00647F78"/>
    <w:rsid w:val="0065026C"/>
    <w:rsid w:val="00650D9E"/>
    <w:rsid w:val="00651D19"/>
    <w:rsid w:val="00653D3F"/>
    <w:rsid w:val="006540FC"/>
    <w:rsid w:val="006635F9"/>
    <w:rsid w:val="006636DE"/>
    <w:rsid w:val="00664BD9"/>
    <w:rsid w:val="00672885"/>
    <w:rsid w:val="00672EF6"/>
    <w:rsid w:val="006738B0"/>
    <w:rsid w:val="006755EE"/>
    <w:rsid w:val="00677E9D"/>
    <w:rsid w:val="00683E25"/>
    <w:rsid w:val="00692286"/>
    <w:rsid w:val="0069304C"/>
    <w:rsid w:val="00693581"/>
    <w:rsid w:val="0069403E"/>
    <w:rsid w:val="006962B6"/>
    <w:rsid w:val="006A3FA0"/>
    <w:rsid w:val="006A60D0"/>
    <w:rsid w:val="006B237C"/>
    <w:rsid w:val="006B3275"/>
    <w:rsid w:val="006B3E8F"/>
    <w:rsid w:val="006B4036"/>
    <w:rsid w:val="006B497A"/>
    <w:rsid w:val="006C06EA"/>
    <w:rsid w:val="006C46B1"/>
    <w:rsid w:val="006C4D83"/>
    <w:rsid w:val="006D0422"/>
    <w:rsid w:val="006D3CEC"/>
    <w:rsid w:val="006D4224"/>
    <w:rsid w:val="006D5501"/>
    <w:rsid w:val="006D6813"/>
    <w:rsid w:val="006E0AA3"/>
    <w:rsid w:val="006E1001"/>
    <w:rsid w:val="006E1DA2"/>
    <w:rsid w:val="006E46C1"/>
    <w:rsid w:val="006E62A7"/>
    <w:rsid w:val="006F1B86"/>
    <w:rsid w:val="006F37A2"/>
    <w:rsid w:val="006F3F64"/>
    <w:rsid w:val="006F3F6C"/>
    <w:rsid w:val="006F57CB"/>
    <w:rsid w:val="006F6D4F"/>
    <w:rsid w:val="006F7ADA"/>
    <w:rsid w:val="00705E49"/>
    <w:rsid w:val="00707E9F"/>
    <w:rsid w:val="0071239B"/>
    <w:rsid w:val="0071325C"/>
    <w:rsid w:val="007137C0"/>
    <w:rsid w:val="007201C2"/>
    <w:rsid w:val="00720638"/>
    <w:rsid w:val="00726451"/>
    <w:rsid w:val="0072792F"/>
    <w:rsid w:val="00731A2C"/>
    <w:rsid w:val="0073277D"/>
    <w:rsid w:val="0073285B"/>
    <w:rsid w:val="007342CC"/>
    <w:rsid w:val="007376F5"/>
    <w:rsid w:val="007400F0"/>
    <w:rsid w:val="00741FB0"/>
    <w:rsid w:val="00742D8E"/>
    <w:rsid w:val="00743E6D"/>
    <w:rsid w:val="0074634C"/>
    <w:rsid w:val="00750200"/>
    <w:rsid w:val="00750C4E"/>
    <w:rsid w:val="00751504"/>
    <w:rsid w:val="00752D55"/>
    <w:rsid w:val="007549F4"/>
    <w:rsid w:val="0076076D"/>
    <w:rsid w:val="00760B1C"/>
    <w:rsid w:val="00760F7A"/>
    <w:rsid w:val="00761D08"/>
    <w:rsid w:val="00764AC7"/>
    <w:rsid w:val="0076592E"/>
    <w:rsid w:val="007677B9"/>
    <w:rsid w:val="0076792E"/>
    <w:rsid w:val="00770153"/>
    <w:rsid w:val="00770DC0"/>
    <w:rsid w:val="00771E59"/>
    <w:rsid w:val="00773D81"/>
    <w:rsid w:val="00775889"/>
    <w:rsid w:val="00775BE6"/>
    <w:rsid w:val="007806D8"/>
    <w:rsid w:val="00782249"/>
    <w:rsid w:val="0078393A"/>
    <w:rsid w:val="00784CC9"/>
    <w:rsid w:val="0078616E"/>
    <w:rsid w:val="007A5C09"/>
    <w:rsid w:val="007B3545"/>
    <w:rsid w:val="007B50AA"/>
    <w:rsid w:val="007B615F"/>
    <w:rsid w:val="007B6AC5"/>
    <w:rsid w:val="007C1A3A"/>
    <w:rsid w:val="007C4B38"/>
    <w:rsid w:val="007C5971"/>
    <w:rsid w:val="007D295A"/>
    <w:rsid w:val="007D31FA"/>
    <w:rsid w:val="007E1E98"/>
    <w:rsid w:val="007E44DE"/>
    <w:rsid w:val="007F15BB"/>
    <w:rsid w:val="007F2C2D"/>
    <w:rsid w:val="007F3D78"/>
    <w:rsid w:val="008010A0"/>
    <w:rsid w:val="00801A7E"/>
    <w:rsid w:val="008036AE"/>
    <w:rsid w:val="00803A1C"/>
    <w:rsid w:val="00803C8A"/>
    <w:rsid w:val="00806D84"/>
    <w:rsid w:val="0081086D"/>
    <w:rsid w:val="008112CE"/>
    <w:rsid w:val="00811CA8"/>
    <w:rsid w:val="0081460B"/>
    <w:rsid w:val="00817AF1"/>
    <w:rsid w:val="008227A5"/>
    <w:rsid w:val="00822DE3"/>
    <w:rsid w:val="00823EF9"/>
    <w:rsid w:val="008241A5"/>
    <w:rsid w:val="00826336"/>
    <w:rsid w:val="00827C6B"/>
    <w:rsid w:val="00830593"/>
    <w:rsid w:val="00830E1C"/>
    <w:rsid w:val="008416D1"/>
    <w:rsid w:val="00842BC3"/>
    <w:rsid w:val="00844217"/>
    <w:rsid w:val="008462A8"/>
    <w:rsid w:val="00846E4B"/>
    <w:rsid w:val="0085244A"/>
    <w:rsid w:val="0085345D"/>
    <w:rsid w:val="0085385C"/>
    <w:rsid w:val="00855C23"/>
    <w:rsid w:val="00857600"/>
    <w:rsid w:val="008577DF"/>
    <w:rsid w:val="00861D3B"/>
    <w:rsid w:val="00863DD6"/>
    <w:rsid w:val="00867DE3"/>
    <w:rsid w:val="008724DE"/>
    <w:rsid w:val="00873E65"/>
    <w:rsid w:val="00874D26"/>
    <w:rsid w:val="008844C2"/>
    <w:rsid w:val="00887CD0"/>
    <w:rsid w:val="008901C5"/>
    <w:rsid w:val="00891E0D"/>
    <w:rsid w:val="0089251F"/>
    <w:rsid w:val="00892678"/>
    <w:rsid w:val="0089274E"/>
    <w:rsid w:val="00894436"/>
    <w:rsid w:val="008A1540"/>
    <w:rsid w:val="008A5874"/>
    <w:rsid w:val="008A7B5E"/>
    <w:rsid w:val="008B0013"/>
    <w:rsid w:val="008B7408"/>
    <w:rsid w:val="008C16B0"/>
    <w:rsid w:val="008C39FE"/>
    <w:rsid w:val="008C3CE2"/>
    <w:rsid w:val="008C6947"/>
    <w:rsid w:val="008D06B9"/>
    <w:rsid w:val="008D0815"/>
    <w:rsid w:val="008D2AB0"/>
    <w:rsid w:val="008D678C"/>
    <w:rsid w:val="008E3FFC"/>
    <w:rsid w:val="008E4204"/>
    <w:rsid w:val="008E5BE1"/>
    <w:rsid w:val="008E72A7"/>
    <w:rsid w:val="008F0BE2"/>
    <w:rsid w:val="008F25A9"/>
    <w:rsid w:val="008F459B"/>
    <w:rsid w:val="008F7297"/>
    <w:rsid w:val="00904204"/>
    <w:rsid w:val="00904B78"/>
    <w:rsid w:val="00914EDC"/>
    <w:rsid w:val="0092008F"/>
    <w:rsid w:val="00926E70"/>
    <w:rsid w:val="00927E7F"/>
    <w:rsid w:val="009310D8"/>
    <w:rsid w:val="00932F5F"/>
    <w:rsid w:val="009339B2"/>
    <w:rsid w:val="009348B4"/>
    <w:rsid w:val="00934955"/>
    <w:rsid w:val="00937764"/>
    <w:rsid w:val="0094090A"/>
    <w:rsid w:val="0094483E"/>
    <w:rsid w:val="009503BE"/>
    <w:rsid w:val="00950F8E"/>
    <w:rsid w:val="00952ECE"/>
    <w:rsid w:val="0095412C"/>
    <w:rsid w:val="009552ED"/>
    <w:rsid w:val="009622B4"/>
    <w:rsid w:val="009639AA"/>
    <w:rsid w:val="00971C68"/>
    <w:rsid w:val="00972136"/>
    <w:rsid w:val="00980FB3"/>
    <w:rsid w:val="0098131E"/>
    <w:rsid w:val="00987F2D"/>
    <w:rsid w:val="00993EC4"/>
    <w:rsid w:val="00996157"/>
    <w:rsid w:val="009A0033"/>
    <w:rsid w:val="009A0515"/>
    <w:rsid w:val="009A13E1"/>
    <w:rsid w:val="009A162F"/>
    <w:rsid w:val="009A21E8"/>
    <w:rsid w:val="009A48C7"/>
    <w:rsid w:val="009A70FB"/>
    <w:rsid w:val="009A7604"/>
    <w:rsid w:val="009B3B06"/>
    <w:rsid w:val="009B5158"/>
    <w:rsid w:val="009B76B8"/>
    <w:rsid w:val="009B7DF9"/>
    <w:rsid w:val="009C1437"/>
    <w:rsid w:val="009C4C2C"/>
    <w:rsid w:val="009C4FB5"/>
    <w:rsid w:val="009C5B9D"/>
    <w:rsid w:val="009C657E"/>
    <w:rsid w:val="009C6786"/>
    <w:rsid w:val="009D14A2"/>
    <w:rsid w:val="009D3958"/>
    <w:rsid w:val="009D4341"/>
    <w:rsid w:val="009E27D2"/>
    <w:rsid w:val="009E7C67"/>
    <w:rsid w:val="009F372A"/>
    <w:rsid w:val="009F6654"/>
    <w:rsid w:val="00A03716"/>
    <w:rsid w:val="00A0466D"/>
    <w:rsid w:val="00A04A10"/>
    <w:rsid w:val="00A1153A"/>
    <w:rsid w:val="00A12315"/>
    <w:rsid w:val="00A17848"/>
    <w:rsid w:val="00A2144C"/>
    <w:rsid w:val="00A216A2"/>
    <w:rsid w:val="00A2227E"/>
    <w:rsid w:val="00A26958"/>
    <w:rsid w:val="00A269BD"/>
    <w:rsid w:val="00A26B97"/>
    <w:rsid w:val="00A407B2"/>
    <w:rsid w:val="00A4583A"/>
    <w:rsid w:val="00A462F6"/>
    <w:rsid w:val="00A463DF"/>
    <w:rsid w:val="00A4659C"/>
    <w:rsid w:val="00A47E90"/>
    <w:rsid w:val="00A55B8A"/>
    <w:rsid w:val="00A56548"/>
    <w:rsid w:val="00A62DBF"/>
    <w:rsid w:val="00A66599"/>
    <w:rsid w:val="00A67795"/>
    <w:rsid w:val="00A74D3E"/>
    <w:rsid w:val="00A7629B"/>
    <w:rsid w:val="00A76F69"/>
    <w:rsid w:val="00A81D5D"/>
    <w:rsid w:val="00A85210"/>
    <w:rsid w:val="00A861CC"/>
    <w:rsid w:val="00AA4BF9"/>
    <w:rsid w:val="00AA4D56"/>
    <w:rsid w:val="00AA71B9"/>
    <w:rsid w:val="00AB0BDC"/>
    <w:rsid w:val="00AB2470"/>
    <w:rsid w:val="00AB26DB"/>
    <w:rsid w:val="00AB65D4"/>
    <w:rsid w:val="00AC04BB"/>
    <w:rsid w:val="00AC65E1"/>
    <w:rsid w:val="00AC68B9"/>
    <w:rsid w:val="00AC74D4"/>
    <w:rsid w:val="00AD0F5B"/>
    <w:rsid w:val="00AD4456"/>
    <w:rsid w:val="00AD789B"/>
    <w:rsid w:val="00AD7C28"/>
    <w:rsid w:val="00AE5693"/>
    <w:rsid w:val="00AE5D82"/>
    <w:rsid w:val="00AE6A8D"/>
    <w:rsid w:val="00AE75EA"/>
    <w:rsid w:val="00AF2F77"/>
    <w:rsid w:val="00AF316D"/>
    <w:rsid w:val="00AF4855"/>
    <w:rsid w:val="00AF7DBB"/>
    <w:rsid w:val="00B01CA3"/>
    <w:rsid w:val="00B11797"/>
    <w:rsid w:val="00B149DE"/>
    <w:rsid w:val="00B2227B"/>
    <w:rsid w:val="00B329D8"/>
    <w:rsid w:val="00B34243"/>
    <w:rsid w:val="00B35943"/>
    <w:rsid w:val="00B37BDE"/>
    <w:rsid w:val="00B40C1E"/>
    <w:rsid w:val="00B41605"/>
    <w:rsid w:val="00B4274C"/>
    <w:rsid w:val="00B5330A"/>
    <w:rsid w:val="00B540D0"/>
    <w:rsid w:val="00B5574C"/>
    <w:rsid w:val="00B62418"/>
    <w:rsid w:val="00B70694"/>
    <w:rsid w:val="00B72E60"/>
    <w:rsid w:val="00B74627"/>
    <w:rsid w:val="00B8675F"/>
    <w:rsid w:val="00B95D25"/>
    <w:rsid w:val="00B961A8"/>
    <w:rsid w:val="00BA1623"/>
    <w:rsid w:val="00BA6FC0"/>
    <w:rsid w:val="00BB7BD2"/>
    <w:rsid w:val="00BC12AB"/>
    <w:rsid w:val="00BC50F2"/>
    <w:rsid w:val="00BC55B5"/>
    <w:rsid w:val="00BD0BA6"/>
    <w:rsid w:val="00BD0C1A"/>
    <w:rsid w:val="00BD115A"/>
    <w:rsid w:val="00BD77F6"/>
    <w:rsid w:val="00BE2AF2"/>
    <w:rsid w:val="00BE626F"/>
    <w:rsid w:val="00BE6FAE"/>
    <w:rsid w:val="00BE735E"/>
    <w:rsid w:val="00BF2867"/>
    <w:rsid w:val="00C0230C"/>
    <w:rsid w:val="00C10E03"/>
    <w:rsid w:val="00C11A88"/>
    <w:rsid w:val="00C12DD1"/>
    <w:rsid w:val="00C13017"/>
    <w:rsid w:val="00C15D96"/>
    <w:rsid w:val="00C207C6"/>
    <w:rsid w:val="00C212CD"/>
    <w:rsid w:val="00C23F37"/>
    <w:rsid w:val="00C26CDA"/>
    <w:rsid w:val="00C2799C"/>
    <w:rsid w:val="00C31E29"/>
    <w:rsid w:val="00C33BE8"/>
    <w:rsid w:val="00C35DC0"/>
    <w:rsid w:val="00C36458"/>
    <w:rsid w:val="00C42CE5"/>
    <w:rsid w:val="00C42EF7"/>
    <w:rsid w:val="00C44F6D"/>
    <w:rsid w:val="00C5230A"/>
    <w:rsid w:val="00C61443"/>
    <w:rsid w:val="00C6168F"/>
    <w:rsid w:val="00C64E09"/>
    <w:rsid w:val="00C67EE4"/>
    <w:rsid w:val="00C71703"/>
    <w:rsid w:val="00C7344B"/>
    <w:rsid w:val="00C7734A"/>
    <w:rsid w:val="00C80FEF"/>
    <w:rsid w:val="00C814A0"/>
    <w:rsid w:val="00C83016"/>
    <w:rsid w:val="00C83BAB"/>
    <w:rsid w:val="00C864BC"/>
    <w:rsid w:val="00C90788"/>
    <w:rsid w:val="00C93E82"/>
    <w:rsid w:val="00C9460A"/>
    <w:rsid w:val="00C9561A"/>
    <w:rsid w:val="00C960BF"/>
    <w:rsid w:val="00C96254"/>
    <w:rsid w:val="00C966D3"/>
    <w:rsid w:val="00CA1710"/>
    <w:rsid w:val="00CA4A8D"/>
    <w:rsid w:val="00CA6B8C"/>
    <w:rsid w:val="00CB402A"/>
    <w:rsid w:val="00CC6661"/>
    <w:rsid w:val="00CD0037"/>
    <w:rsid w:val="00CD3711"/>
    <w:rsid w:val="00CD4771"/>
    <w:rsid w:val="00CD62AF"/>
    <w:rsid w:val="00CD7DDC"/>
    <w:rsid w:val="00CE22EE"/>
    <w:rsid w:val="00CE3258"/>
    <w:rsid w:val="00CE7678"/>
    <w:rsid w:val="00CF043F"/>
    <w:rsid w:val="00CF0C6A"/>
    <w:rsid w:val="00CF1B4B"/>
    <w:rsid w:val="00CF2807"/>
    <w:rsid w:val="00CF3C40"/>
    <w:rsid w:val="00CF4F9C"/>
    <w:rsid w:val="00CF5122"/>
    <w:rsid w:val="00CF513D"/>
    <w:rsid w:val="00CF6A4A"/>
    <w:rsid w:val="00CF6D25"/>
    <w:rsid w:val="00D00DB5"/>
    <w:rsid w:val="00D02FF1"/>
    <w:rsid w:val="00D053FD"/>
    <w:rsid w:val="00D0734D"/>
    <w:rsid w:val="00D1260E"/>
    <w:rsid w:val="00D136A7"/>
    <w:rsid w:val="00D1447E"/>
    <w:rsid w:val="00D155D0"/>
    <w:rsid w:val="00D2479B"/>
    <w:rsid w:val="00D24A41"/>
    <w:rsid w:val="00D277A1"/>
    <w:rsid w:val="00D3144F"/>
    <w:rsid w:val="00D36211"/>
    <w:rsid w:val="00D44323"/>
    <w:rsid w:val="00D47ADE"/>
    <w:rsid w:val="00D5151C"/>
    <w:rsid w:val="00D544CC"/>
    <w:rsid w:val="00D55DBF"/>
    <w:rsid w:val="00D60F73"/>
    <w:rsid w:val="00D60FA6"/>
    <w:rsid w:val="00D62492"/>
    <w:rsid w:val="00D6369E"/>
    <w:rsid w:val="00D6384C"/>
    <w:rsid w:val="00D64503"/>
    <w:rsid w:val="00D64D33"/>
    <w:rsid w:val="00D67DF1"/>
    <w:rsid w:val="00D72434"/>
    <w:rsid w:val="00D72E73"/>
    <w:rsid w:val="00D740A7"/>
    <w:rsid w:val="00D751DE"/>
    <w:rsid w:val="00D7617A"/>
    <w:rsid w:val="00D80EAA"/>
    <w:rsid w:val="00D8240F"/>
    <w:rsid w:val="00D847A6"/>
    <w:rsid w:val="00D92F48"/>
    <w:rsid w:val="00D93CEC"/>
    <w:rsid w:val="00D970CE"/>
    <w:rsid w:val="00DA1FAF"/>
    <w:rsid w:val="00DB19BE"/>
    <w:rsid w:val="00DB3ADB"/>
    <w:rsid w:val="00DB741D"/>
    <w:rsid w:val="00DC0B17"/>
    <w:rsid w:val="00DC0C3A"/>
    <w:rsid w:val="00DC3169"/>
    <w:rsid w:val="00DC685F"/>
    <w:rsid w:val="00DD5649"/>
    <w:rsid w:val="00DD7674"/>
    <w:rsid w:val="00DD7B3C"/>
    <w:rsid w:val="00DE13AC"/>
    <w:rsid w:val="00DE1860"/>
    <w:rsid w:val="00DE1D9C"/>
    <w:rsid w:val="00DE574A"/>
    <w:rsid w:val="00DF38D6"/>
    <w:rsid w:val="00DF4261"/>
    <w:rsid w:val="00DF442F"/>
    <w:rsid w:val="00DF4490"/>
    <w:rsid w:val="00E05842"/>
    <w:rsid w:val="00E107A5"/>
    <w:rsid w:val="00E12729"/>
    <w:rsid w:val="00E15FA7"/>
    <w:rsid w:val="00E17F84"/>
    <w:rsid w:val="00E21820"/>
    <w:rsid w:val="00E22E6C"/>
    <w:rsid w:val="00E25700"/>
    <w:rsid w:val="00E2748C"/>
    <w:rsid w:val="00E301F3"/>
    <w:rsid w:val="00E33ADC"/>
    <w:rsid w:val="00E341A3"/>
    <w:rsid w:val="00E3481F"/>
    <w:rsid w:val="00E34954"/>
    <w:rsid w:val="00E35FFE"/>
    <w:rsid w:val="00E37224"/>
    <w:rsid w:val="00E41721"/>
    <w:rsid w:val="00E4172F"/>
    <w:rsid w:val="00E41C9F"/>
    <w:rsid w:val="00E44E19"/>
    <w:rsid w:val="00E451BC"/>
    <w:rsid w:val="00E45B5C"/>
    <w:rsid w:val="00E46462"/>
    <w:rsid w:val="00E46DB0"/>
    <w:rsid w:val="00E67384"/>
    <w:rsid w:val="00E70721"/>
    <w:rsid w:val="00E70AFB"/>
    <w:rsid w:val="00E74113"/>
    <w:rsid w:val="00E84CA5"/>
    <w:rsid w:val="00E90FB3"/>
    <w:rsid w:val="00E96F4C"/>
    <w:rsid w:val="00E973D0"/>
    <w:rsid w:val="00EA11B1"/>
    <w:rsid w:val="00EA1235"/>
    <w:rsid w:val="00EA18D7"/>
    <w:rsid w:val="00EA24A4"/>
    <w:rsid w:val="00EA44BD"/>
    <w:rsid w:val="00EA5C68"/>
    <w:rsid w:val="00EA75ED"/>
    <w:rsid w:val="00EB4832"/>
    <w:rsid w:val="00EB4E50"/>
    <w:rsid w:val="00EB6D4A"/>
    <w:rsid w:val="00EB742C"/>
    <w:rsid w:val="00EC1673"/>
    <w:rsid w:val="00EC167B"/>
    <w:rsid w:val="00EC1974"/>
    <w:rsid w:val="00ED0CC1"/>
    <w:rsid w:val="00ED1D10"/>
    <w:rsid w:val="00ED3531"/>
    <w:rsid w:val="00ED3698"/>
    <w:rsid w:val="00ED4BB2"/>
    <w:rsid w:val="00EE1900"/>
    <w:rsid w:val="00EE363F"/>
    <w:rsid w:val="00EE544C"/>
    <w:rsid w:val="00EE56B1"/>
    <w:rsid w:val="00EE78AB"/>
    <w:rsid w:val="00EE7EA8"/>
    <w:rsid w:val="00EF5E1C"/>
    <w:rsid w:val="00EF65D6"/>
    <w:rsid w:val="00F02EBF"/>
    <w:rsid w:val="00F03415"/>
    <w:rsid w:val="00F070C2"/>
    <w:rsid w:val="00F10638"/>
    <w:rsid w:val="00F15098"/>
    <w:rsid w:val="00F22AC1"/>
    <w:rsid w:val="00F23FE0"/>
    <w:rsid w:val="00F3042F"/>
    <w:rsid w:val="00F3133F"/>
    <w:rsid w:val="00F37B12"/>
    <w:rsid w:val="00F408F7"/>
    <w:rsid w:val="00F41B92"/>
    <w:rsid w:val="00F43571"/>
    <w:rsid w:val="00F43C4D"/>
    <w:rsid w:val="00F46422"/>
    <w:rsid w:val="00F46E92"/>
    <w:rsid w:val="00F47B82"/>
    <w:rsid w:val="00F5094E"/>
    <w:rsid w:val="00F52D17"/>
    <w:rsid w:val="00F566E0"/>
    <w:rsid w:val="00F72076"/>
    <w:rsid w:val="00F73F18"/>
    <w:rsid w:val="00F7476B"/>
    <w:rsid w:val="00F76AB8"/>
    <w:rsid w:val="00F8788F"/>
    <w:rsid w:val="00F87ED6"/>
    <w:rsid w:val="00F9092F"/>
    <w:rsid w:val="00F91778"/>
    <w:rsid w:val="00F9217B"/>
    <w:rsid w:val="00F93A03"/>
    <w:rsid w:val="00F95457"/>
    <w:rsid w:val="00FA0E82"/>
    <w:rsid w:val="00FA34C7"/>
    <w:rsid w:val="00FA49D2"/>
    <w:rsid w:val="00FA703D"/>
    <w:rsid w:val="00FA7E53"/>
    <w:rsid w:val="00FB194F"/>
    <w:rsid w:val="00FB40A1"/>
    <w:rsid w:val="00FC1A75"/>
    <w:rsid w:val="00FC36C4"/>
    <w:rsid w:val="00FC3D81"/>
    <w:rsid w:val="00FC43F4"/>
    <w:rsid w:val="00FC5DD9"/>
    <w:rsid w:val="00FD175C"/>
    <w:rsid w:val="00FD3B0F"/>
    <w:rsid w:val="00FD62F0"/>
    <w:rsid w:val="00FE146F"/>
    <w:rsid w:val="00FE3B28"/>
    <w:rsid w:val="00FF62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9C57F"/>
  <w15:docId w15:val="{F84E5BDE-687E-43F1-A504-40BB72AC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0147"/>
    <w:pPr>
      <w:jc w:val="center"/>
    </w:pPr>
    <w:rPr>
      <w:sz w:val="22"/>
      <w:szCs w:val="22"/>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9310D8"/>
    <w:rPr>
      <w:rFonts w:ascii="Tahoma" w:hAnsi="Tahoma" w:cs="Tahoma"/>
      <w:sz w:val="16"/>
      <w:szCs w:val="16"/>
    </w:rPr>
  </w:style>
  <w:style w:type="character" w:customStyle="1" w:styleId="SprechblasentextZchn">
    <w:name w:val="Sprechblasentext Zchn"/>
    <w:link w:val="Sprechblasentext"/>
    <w:uiPriority w:val="99"/>
    <w:semiHidden/>
    <w:rsid w:val="009310D8"/>
    <w:rPr>
      <w:rFonts w:ascii="Tahoma" w:hAnsi="Tahoma" w:cs="Tahoma"/>
      <w:sz w:val="16"/>
      <w:szCs w:val="16"/>
    </w:rPr>
  </w:style>
  <w:style w:type="character" w:styleId="Hyperlink">
    <w:name w:val="Hyperlink"/>
    <w:uiPriority w:val="99"/>
    <w:unhideWhenUsed/>
    <w:rsid w:val="009310D8"/>
    <w:rPr>
      <w:color w:val="0000FF"/>
      <w:u w:val="single"/>
    </w:rPr>
  </w:style>
  <w:style w:type="table" w:styleId="Tabellenraster">
    <w:name w:val="Table Grid"/>
    <w:basedOn w:val="NormaleTabelle"/>
    <w:uiPriority w:val="39"/>
    <w:rsid w:val="009310D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Kopfzeile">
    <w:name w:val="header"/>
    <w:basedOn w:val="Standard"/>
    <w:link w:val="KopfzeileZchn"/>
    <w:uiPriority w:val="99"/>
    <w:unhideWhenUsed/>
    <w:rsid w:val="00ED3698"/>
    <w:pPr>
      <w:tabs>
        <w:tab w:val="center" w:pos="4536"/>
        <w:tab w:val="right" w:pos="9072"/>
      </w:tabs>
    </w:pPr>
  </w:style>
  <w:style w:type="character" w:customStyle="1" w:styleId="KopfzeileZchn">
    <w:name w:val="Kopfzeile Zchn"/>
    <w:basedOn w:val="Absatz-Standardschriftart"/>
    <w:link w:val="Kopfzeile"/>
    <w:uiPriority w:val="99"/>
    <w:rsid w:val="00ED3698"/>
  </w:style>
  <w:style w:type="paragraph" w:styleId="Fuzeile">
    <w:name w:val="footer"/>
    <w:basedOn w:val="Standard"/>
    <w:link w:val="FuzeileZchn"/>
    <w:uiPriority w:val="99"/>
    <w:unhideWhenUsed/>
    <w:rsid w:val="00ED3698"/>
    <w:pPr>
      <w:tabs>
        <w:tab w:val="center" w:pos="4536"/>
        <w:tab w:val="right" w:pos="9072"/>
      </w:tabs>
    </w:pPr>
  </w:style>
  <w:style w:type="character" w:customStyle="1" w:styleId="FuzeileZchn">
    <w:name w:val="Fußzeile Zchn"/>
    <w:basedOn w:val="Absatz-Standardschriftart"/>
    <w:link w:val="Fuzeile"/>
    <w:uiPriority w:val="99"/>
    <w:rsid w:val="00ED3698"/>
  </w:style>
  <w:style w:type="character" w:styleId="Platzhaltertext">
    <w:name w:val="Placeholder Text"/>
    <w:uiPriority w:val="99"/>
    <w:semiHidden/>
    <w:rsid w:val="00530C79"/>
    <w:rPr>
      <w:color w:val="808080"/>
    </w:rPr>
  </w:style>
  <w:style w:type="paragraph" w:styleId="KeinLeerraum">
    <w:name w:val="No Spacing"/>
    <w:uiPriority w:val="1"/>
    <w:qFormat/>
    <w:rsid w:val="00D751DE"/>
    <w:pPr>
      <w:jc w:val="center"/>
    </w:pPr>
    <w:rPr>
      <w:sz w:val="22"/>
      <w:szCs w:val="22"/>
      <w:lang w:val="de-AT" w:eastAsia="en-US"/>
    </w:rPr>
  </w:style>
  <w:style w:type="paragraph" w:styleId="Listenabsatz">
    <w:name w:val="List Paragraph"/>
    <w:basedOn w:val="Standard"/>
    <w:uiPriority w:val="34"/>
    <w:qFormat/>
    <w:rsid w:val="004A05D8"/>
    <w:pPr>
      <w:ind w:left="720"/>
      <w:contextualSpacing/>
    </w:pPr>
  </w:style>
  <w:style w:type="paragraph" w:styleId="Titel">
    <w:name w:val="Title"/>
    <w:basedOn w:val="Standard"/>
    <w:next w:val="Standard"/>
    <w:link w:val="TitelZchn"/>
    <w:uiPriority w:val="10"/>
    <w:qFormat/>
    <w:rsid w:val="00325B53"/>
    <w:pPr>
      <w:contextualSpacing/>
      <w:jc w:val="left"/>
    </w:pPr>
    <w:rPr>
      <w:rFonts w:asciiTheme="majorHAnsi" w:eastAsiaTheme="majorEastAsia" w:hAnsiTheme="majorHAnsi" w:cstheme="majorBidi"/>
      <w:spacing w:val="-10"/>
      <w:kern w:val="28"/>
      <w:sz w:val="56"/>
      <w:szCs w:val="56"/>
      <w:lang w:val="de-DE"/>
    </w:rPr>
  </w:style>
  <w:style w:type="character" w:customStyle="1" w:styleId="TitelZchn">
    <w:name w:val="Titel Zchn"/>
    <w:basedOn w:val="Absatz-Standardschriftart"/>
    <w:link w:val="Titel"/>
    <w:uiPriority w:val="10"/>
    <w:rsid w:val="00325B53"/>
    <w:rPr>
      <w:rFonts w:asciiTheme="majorHAnsi" w:eastAsiaTheme="majorEastAsia" w:hAnsiTheme="majorHAnsi" w:cstheme="majorBidi"/>
      <w:spacing w:val="-10"/>
      <w:kern w:val="28"/>
      <w:sz w:val="56"/>
      <w:szCs w:val="56"/>
      <w:lang w:eastAsia="en-US"/>
    </w:rPr>
  </w:style>
  <w:style w:type="character" w:styleId="NichtaufgelsteErwhnung">
    <w:name w:val="Unresolved Mention"/>
    <w:basedOn w:val="Absatz-Standardschriftart"/>
    <w:uiPriority w:val="99"/>
    <w:semiHidden/>
    <w:unhideWhenUsed/>
    <w:rsid w:val="00A04A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9075">
      <w:bodyDiv w:val="1"/>
      <w:marLeft w:val="0"/>
      <w:marRight w:val="0"/>
      <w:marTop w:val="0"/>
      <w:marBottom w:val="0"/>
      <w:divBdr>
        <w:top w:val="none" w:sz="0" w:space="0" w:color="auto"/>
        <w:left w:val="none" w:sz="0" w:space="0" w:color="auto"/>
        <w:bottom w:val="none" w:sz="0" w:space="0" w:color="auto"/>
        <w:right w:val="none" w:sz="0" w:space="0" w:color="auto"/>
      </w:divBdr>
    </w:div>
    <w:div w:id="5972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Microsoft_Excel_97-2003_Worksheet.xls"/><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header5.xml.rels><?xml version="1.0" encoding="UTF-8" standalone="yes"?>
<Relationships xmlns="http://schemas.openxmlformats.org/package/2006/relationships"><Relationship Id="rId2" Type="http://schemas.openxmlformats.org/officeDocument/2006/relationships/hyperlink" Target="mailto:info@elsa-service.de" TargetMode="External"/><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hyperlink" Target="mailto:info@elsa-service.de" TargetMode="External"/><Relationship Id="rId1" Type="http://schemas.openxmlformats.org/officeDocument/2006/relationships/hyperlink" Target="mailto:info@elsa-service.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Alexander%20Karras\Desktop\Neue%20Serviceberichte\Servicebericht_CNCService_V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FA88278B3046F09F6F2EB3FEDF1D20"/>
        <w:category>
          <w:name w:val="Allgemein"/>
          <w:gallery w:val="placeholder"/>
        </w:category>
        <w:types>
          <w:type w:val="bbPlcHdr"/>
        </w:types>
        <w:behaviors>
          <w:behavior w:val="content"/>
        </w:behaviors>
        <w:guid w:val="{5A9B7E8C-A042-4767-B80D-630C9D6E950F}"/>
      </w:docPartPr>
      <w:docPartBody>
        <w:p w:rsidR="00937B2F" w:rsidRDefault="00C77289" w:rsidP="00C77289">
          <w:pPr>
            <w:pStyle w:val="EBFA88278B3046F09F6F2EB3FEDF1D201"/>
          </w:pPr>
          <w:r w:rsidRPr="008F319B">
            <w:rPr>
              <w:rStyle w:val="Platzhaltertext"/>
            </w:rPr>
            <w:t>Wählen Sie ein Element aus.</w:t>
          </w:r>
        </w:p>
      </w:docPartBody>
    </w:docPart>
    <w:docPart>
      <w:docPartPr>
        <w:name w:val="F82D1BB2EB364C0A91D53424384EE310"/>
        <w:category>
          <w:name w:val="Allgemein"/>
          <w:gallery w:val="placeholder"/>
        </w:category>
        <w:types>
          <w:type w:val="bbPlcHdr"/>
        </w:types>
        <w:behaviors>
          <w:behavior w:val="content"/>
        </w:behaviors>
        <w:guid w:val="{03D91C38-FD51-4E7F-AB3C-00BD1AFB26E1}"/>
      </w:docPartPr>
      <w:docPartBody>
        <w:p w:rsidR="00937B2F" w:rsidRDefault="00DB5348" w:rsidP="00DB5348">
          <w:pPr>
            <w:pStyle w:val="F82D1BB2EB364C0A91D53424384EE310"/>
          </w:pPr>
          <w:r w:rsidRPr="008F319B">
            <w:rPr>
              <w:rStyle w:val="Platzhaltertext"/>
            </w:rPr>
            <w:t>Wählen Sie ein Element aus.</w:t>
          </w:r>
        </w:p>
      </w:docPartBody>
    </w:docPart>
    <w:docPart>
      <w:docPartPr>
        <w:name w:val="86A66FE0EE6F460DB9D5A2E81CE7EEA4"/>
        <w:category>
          <w:name w:val="Allgemein"/>
          <w:gallery w:val="placeholder"/>
        </w:category>
        <w:types>
          <w:type w:val="bbPlcHdr"/>
        </w:types>
        <w:behaviors>
          <w:behavior w:val="content"/>
        </w:behaviors>
        <w:guid w:val="{CBDB7E9A-1491-4936-9EB0-C482447C0B6D}"/>
      </w:docPartPr>
      <w:docPartBody>
        <w:p w:rsidR="00937B2F" w:rsidRDefault="00DB5348" w:rsidP="00DB5348">
          <w:pPr>
            <w:pStyle w:val="86A66FE0EE6F460DB9D5A2E81CE7EEA4"/>
          </w:pPr>
          <w:r w:rsidRPr="008F319B">
            <w:rPr>
              <w:rStyle w:val="Platzhaltertext"/>
            </w:rPr>
            <w:t>Wählen Sie ein Element aus.</w:t>
          </w:r>
        </w:p>
      </w:docPartBody>
    </w:docPart>
    <w:docPart>
      <w:docPartPr>
        <w:name w:val="3FC4A3ABC5FB4BAF9BBD2BEBC6039911"/>
        <w:category>
          <w:name w:val="Allgemein"/>
          <w:gallery w:val="placeholder"/>
        </w:category>
        <w:types>
          <w:type w:val="bbPlcHdr"/>
        </w:types>
        <w:behaviors>
          <w:behavior w:val="content"/>
        </w:behaviors>
        <w:guid w:val="{4A553AFB-66A2-4030-9598-6A72A3C0A8BC}"/>
      </w:docPartPr>
      <w:docPartBody>
        <w:p w:rsidR="00937B2F" w:rsidRDefault="00DB5348" w:rsidP="00DB5348">
          <w:pPr>
            <w:pStyle w:val="3FC4A3ABC5FB4BAF9BBD2BEBC6039911"/>
          </w:pPr>
          <w:r w:rsidRPr="008F319B">
            <w:rPr>
              <w:rStyle w:val="Platzhaltertext"/>
            </w:rPr>
            <w:t>Wählen Sie ein Element aus.</w:t>
          </w:r>
        </w:p>
      </w:docPartBody>
    </w:docPart>
    <w:docPart>
      <w:docPartPr>
        <w:name w:val="DCB53D8B6B2F469BADB0802B58E22683"/>
        <w:category>
          <w:name w:val="Allgemein"/>
          <w:gallery w:val="placeholder"/>
        </w:category>
        <w:types>
          <w:type w:val="bbPlcHdr"/>
        </w:types>
        <w:behaviors>
          <w:behavior w:val="content"/>
        </w:behaviors>
        <w:guid w:val="{35DF3DFF-24C6-4875-A413-B2A4D261F8DC}"/>
      </w:docPartPr>
      <w:docPartBody>
        <w:p w:rsidR="00EF5EF4" w:rsidRDefault="00043729" w:rsidP="00043729">
          <w:pPr>
            <w:pStyle w:val="DCB53D8B6B2F469BADB0802B58E22683"/>
          </w:pPr>
          <w:r w:rsidRPr="005B04C0">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5174"/>
    <w:rsid w:val="00000BF8"/>
    <w:rsid w:val="00030A0E"/>
    <w:rsid w:val="000317C2"/>
    <w:rsid w:val="00043729"/>
    <w:rsid w:val="0007728E"/>
    <w:rsid w:val="0008091C"/>
    <w:rsid w:val="00127407"/>
    <w:rsid w:val="0014575F"/>
    <w:rsid w:val="0016096E"/>
    <w:rsid w:val="001744F1"/>
    <w:rsid w:val="0019119A"/>
    <w:rsid w:val="001D42EF"/>
    <w:rsid w:val="001F733F"/>
    <w:rsid w:val="002376D1"/>
    <w:rsid w:val="002447F8"/>
    <w:rsid w:val="00270F69"/>
    <w:rsid w:val="00275DFB"/>
    <w:rsid w:val="002A65EB"/>
    <w:rsid w:val="002D302A"/>
    <w:rsid w:val="003331FA"/>
    <w:rsid w:val="003346B9"/>
    <w:rsid w:val="003567FE"/>
    <w:rsid w:val="00385DE9"/>
    <w:rsid w:val="003D6A77"/>
    <w:rsid w:val="003E0DD2"/>
    <w:rsid w:val="003F2A5A"/>
    <w:rsid w:val="003F4BA2"/>
    <w:rsid w:val="00403E1E"/>
    <w:rsid w:val="00414D15"/>
    <w:rsid w:val="00420743"/>
    <w:rsid w:val="00441488"/>
    <w:rsid w:val="004750BF"/>
    <w:rsid w:val="004D13A3"/>
    <w:rsid w:val="004D21C7"/>
    <w:rsid w:val="004F0B29"/>
    <w:rsid w:val="005250C8"/>
    <w:rsid w:val="00527AF0"/>
    <w:rsid w:val="00541328"/>
    <w:rsid w:val="005700D3"/>
    <w:rsid w:val="00573EAD"/>
    <w:rsid w:val="00592A05"/>
    <w:rsid w:val="005C157D"/>
    <w:rsid w:val="005E2C72"/>
    <w:rsid w:val="006134EA"/>
    <w:rsid w:val="006328B3"/>
    <w:rsid w:val="00634C68"/>
    <w:rsid w:val="0069304C"/>
    <w:rsid w:val="00693581"/>
    <w:rsid w:val="006A0F91"/>
    <w:rsid w:val="006F3F6C"/>
    <w:rsid w:val="006F4BFC"/>
    <w:rsid w:val="0073285B"/>
    <w:rsid w:val="00756A12"/>
    <w:rsid w:val="00761D08"/>
    <w:rsid w:val="007762E6"/>
    <w:rsid w:val="007C4B38"/>
    <w:rsid w:val="007D173D"/>
    <w:rsid w:val="007E0294"/>
    <w:rsid w:val="00816714"/>
    <w:rsid w:val="00823EF9"/>
    <w:rsid w:val="0083368B"/>
    <w:rsid w:val="00861D3B"/>
    <w:rsid w:val="00867DE3"/>
    <w:rsid w:val="00883DA1"/>
    <w:rsid w:val="008D2417"/>
    <w:rsid w:val="00937B2F"/>
    <w:rsid w:val="00952ECE"/>
    <w:rsid w:val="00964D04"/>
    <w:rsid w:val="0097586C"/>
    <w:rsid w:val="009A5930"/>
    <w:rsid w:val="009B7DF9"/>
    <w:rsid w:val="009C5B9D"/>
    <w:rsid w:val="009D57C7"/>
    <w:rsid w:val="009D6709"/>
    <w:rsid w:val="009D6D7E"/>
    <w:rsid w:val="00A017B6"/>
    <w:rsid w:val="00A55B8A"/>
    <w:rsid w:val="00A67795"/>
    <w:rsid w:val="00AE7D7D"/>
    <w:rsid w:val="00B144DB"/>
    <w:rsid w:val="00B64A2C"/>
    <w:rsid w:val="00B701C1"/>
    <w:rsid w:val="00BB60E1"/>
    <w:rsid w:val="00BF6603"/>
    <w:rsid w:val="00C021A5"/>
    <w:rsid w:val="00C170B8"/>
    <w:rsid w:val="00C340B3"/>
    <w:rsid w:val="00C67EE4"/>
    <w:rsid w:val="00C77289"/>
    <w:rsid w:val="00C86868"/>
    <w:rsid w:val="00C93E82"/>
    <w:rsid w:val="00C966D3"/>
    <w:rsid w:val="00CD4034"/>
    <w:rsid w:val="00D02FF1"/>
    <w:rsid w:val="00D04C38"/>
    <w:rsid w:val="00D155D0"/>
    <w:rsid w:val="00D2479B"/>
    <w:rsid w:val="00D3144F"/>
    <w:rsid w:val="00D35174"/>
    <w:rsid w:val="00D46084"/>
    <w:rsid w:val="00D60F73"/>
    <w:rsid w:val="00DB5348"/>
    <w:rsid w:val="00DC0821"/>
    <w:rsid w:val="00E04811"/>
    <w:rsid w:val="00E05756"/>
    <w:rsid w:val="00E61882"/>
    <w:rsid w:val="00E75781"/>
    <w:rsid w:val="00EA11B1"/>
    <w:rsid w:val="00EE2F9D"/>
    <w:rsid w:val="00EE56B1"/>
    <w:rsid w:val="00EF05C0"/>
    <w:rsid w:val="00EF5EF4"/>
    <w:rsid w:val="00F0565D"/>
    <w:rsid w:val="00F41B92"/>
    <w:rsid w:val="00F43EA5"/>
    <w:rsid w:val="00F46D5E"/>
    <w:rsid w:val="00F5094E"/>
    <w:rsid w:val="00FC7275"/>
    <w:rsid w:val="00FE17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uiPriority w:val="99"/>
    <w:semiHidden/>
    <w:rsid w:val="004F0B29"/>
    <w:rPr>
      <w:color w:val="808080"/>
    </w:rPr>
  </w:style>
  <w:style w:type="paragraph" w:customStyle="1" w:styleId="F82D1BB2EB364C0A91D53424384EE310">
    <w:name w:val="F82D1BB2EB364C0A91D53424384EE310"/>
    <w:rsid w:val="00DB5348"/>
  </w:style>
  <w:style w:type="paragraph" w:customStyle="1" w:styleId="86A66FE0EE6F460DB9D5A2E81CE7EEA4">
    <w:name w:val="86A66FE0EE6F460DB9D5A2E81CE7EEA4"/>
    <w:rsid w:val="00DB5348"/>
  </w:style>
  <w:style w:type="paragraph" w:customStyle="1" w:styleId="3FC4A3ABC5FB4BAF9BBD2BEBC6039911">
    <w:name w:val="3FC4A3ABC5FB4BAF9BBD2BEBC6039911"/>
    <w:rsid w:val="00DB5348"/>
  </w:style>
  <w:style w:type="paragraph" w:customStyle="1" w:styleId="DCB53D8B6B2F469BADB0802B58E22683">
    <w:name w:val="DCB53D8B6B2F469BADB0802B58E22683"/>
    <w:rsid w:val="00043729"/>
  </w:style>
  <w:style w:type="paragraph" w:customStyle="1" w:styleId="EBFA88278B3046F09F6F2EB3FEDF1D201">
    <w:name w:val="EBFA88278B3046F09F6F2EB3FEDF1D201"/>
    <w:rsid w:val="00C77289"/>
    <w:pPr>
      <w:tabs>
        <w:tab w:val="center" w:pos="4536"/>
        <w:tab w:val="right" w:pos="9072"/>
      </w:tabs>
      <w:spacing w:after="0" w:line="240" w:lineRule="auto"/>
      <w:jc w:val="center"/>
    </w:pPr>
    <w:rPr>
      <w:rFonts w:ascii="Calibri" w:eastAsia="Calibri" w:hAnsi="Calibri" w:cs="Times New Roman"/>
      <w:lang w:val="de-AT"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6244A-2994-4263-A772-C35508009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Servicebericht_CNCService_V1.2</Template>
  <TotalTime>0</TotalTime>
  <Pages>5</Pages>
  <Words>326</Words>
  <Characters>2061</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Karras</dc:creator>
  <cp:keywords/>
  <cp:lastModifiedBy>Thomas Pavec</cp:lastModifiedBy>
  <cp:revision>4</cp:revision>
  <cp:lastPrinted>2025-07-22T09:10:00Z</cp:lastPrinted>
  <dcterms:created xsi:type="dcterms:W3CDTF">2026-05-21T09:30:00Z</dcterms:created>
  <dcterms:modified xsi:type="dcterms:W3CDTF">2026-08-19T10:58:00Z</dcterms:modified>
</cp:coreProperties>
</file>